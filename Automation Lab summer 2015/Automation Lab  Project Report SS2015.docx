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6775094"/>
        <w:docPartObj>
          <w:docPartGallery w:val="Cover Pages"/>
          <w:docPartUnique/>
        </w:docPartObj>
      </w:sdtPr>
      <w:sdtContent>
        <w:p w:rsidR="00F60289" w:rsidRDefault="00BB67A8">
          <w:pPr>
            <w:rPr>
              <w:rFonts w:asciiTheme="majorHAnsi" w:hAnsiTheme="majorHAnsi"/>
              <w:smallCaps/>
              <w:color w:val="1CADE4" w:themeColor="accent1"/>
              <w:spacing w:val="10"/>
              <w:sz w:val="48"/>
              <w:szCs w:val="48"/>
            </w:rPr>
          </w:pP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36DA8072" wp14:editId="777E7399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2524125" cy="1247775"/>
                    <wp:effectExtent l="0" t="0" r="9525" b="9525"/>
                    <wp:wrapNone/>
                    <wp:docPr id="68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24125" cy="1247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3279F" w:rsidRPr="00F30D58" w:rsidRDefault="0013279F">
                                <w:pPr>
                                  <w:spacing w:after="100"/>
                                  <w:rPr>
                                    <w:color w:val="1481AB" w:themeColor="accent1" w:themeShade="BF"/>
                                    <w:sz w:val="30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alias w:val="Author"/>
                                    <w:id w:val="280430085"/>
                                    <w:placeholder>
                                      <w:docPart w:val="1A7997ED4F964508A9251DF05D526B59"/>
                                    </w:placeholder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1481AB" w:themeColor="accent1" w:themeShade="BF"/>
                                          <w:sz w:val="30"/>
                                          <w:szCs w:val="24"/>
                                        </w:rPr>
                                        <w:alias w:val="Author"/>
                                        <w:id w:val="-1476531784"/>
                                        <w:placeholder>
                                          <w:docPart w:val="C54ABFA14C78447785C7431A9F0C8D0C"/>
                                        </w:placeholder>
                                        <w:text/>
                                      </w:sdtPr>
                                      <w:sdtContent>
                                        <w:r w:rsidRPr="00F30D58"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>Ngoc An, Ha</w:t>
                                        </w:r>
                                        <w:r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 xml:space="preserve">     </w:t>
                                        </w:r>
                                        <w:r w:rsidRPr="00F30D58"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 xml:space="preserve">967813 </w:t>
                                        </w:r>
                                        <w:r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 xml:space="preserve">    </w:t>
                                        </w:r>
                                        <w:r w:rsidRPr="004D7A24"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 xml:space="preserve">Nam Hung, Le </w:t>
                                        </w:r>
                                        <w:r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 w:rsidRPr="004D7A24">
                                          <w:rPr>
                                            <w:color w:val="1481AB" w:themeColor="accent1" w:themeShade="BF"/>
                                            <w:sz w:val="30"/>
                                            <w:szCs w:val="24"/>
                                          </w:rPr>
                                          <w:t>967826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:rsidR="0013279F" w:rsidRPr="00F30D58" w:rsidRDefault="0013279F">
                                <w:pPr>
                                  <w:spacing w:after="100"/>
                                  <w:rPr>
                                    <w:color w:val="1481AB" w:themeColor="accent1" w:themeShade="BF"/>
                                    <w:sz w:val="30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alias w:val="Date"/>
                                    <w:id w:val="280430091"/>
                                    <w:placeholder>
                                      <w:docPart w:val="D7C1E79CA6BF40D4B70621BCAC353180"/>
                                    </w:placeholder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7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F30D58">
                                      <w:rPr>
                                        <w:color w:val="1481AB" w:themeColor="accent1" w:themeShade="BF"/>
                                        <w:sz w:val="30"/>
                                        <w:szCs w:val="24"/>
                                      </w:rPr>
                                      <w:t>7/13/2015</w:t>
                                    </w:r>
                                  </w:sdtContent>
                                </w:sdt>
                              </w:p>
                              <w:p w:rsidR="0013279F" w:rsidRPr="00F30D58" w:rsidRDefault="0013279F">
                                <w:pPr>
                                  <w:spacing w:after="100"/>
                                  <w:rPr>
                                    <w:color w:val="1481AB" w:themeColor="accent1" w:themeShade="BF"/>
                                    <w:sz w:val="26"/>
                                  </w:rPr>
                                </w:pPr>
                                <w:r w:rsidRPr="00F30D58">
                                  <w:rPr>
                                    <w:color w:val="1481AB" w:themeColor="accent1" w:themeShade="BF"/>
                                    <w:sz w:val="30"/>
                                    <w:szCs w:val="24"/>
                                  </w:rPr>
                                  <w:t>Summer Semester 2015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DA8072" id="Rectangle 72" o:spid="_x0000_s1026" style="position:absolute;margin-left:0;margin-top:0;width:198.75pt;height:98.2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" o:allowincell="f" stroked="f">
                    <v:textbox>
                      <w:txbxContent>
                        <w:p w:rsidR="0013279F" w:rsidRPr="00F30D58" w:rsidRDefault="0013279F">
                          <w:pPr>
                            <w:spacing w:after="100"/>
                            <w:rPr>
                              <w:color w:val="1481AB" w:themeColor="accent1" w:themeShade="BF"/>
                              <w:sz w:val="30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1481AB" w:themeColor="accent1" w:themeShade="BF"/>
                                <w:sz w:val="30"/>
                                <w:szCs w:val="24"/>
                              </w:rPr>
                              <w:alias w:val="Author"/>
                              <w:id w:val="280430085"/>
                              <w:placeholder>
                                <w:docPart w:val="1A7997ED4F964508A9251DF05D526B59"/>
                              </w:placeholder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1481AB" w:themeColor="accent1" w:themeShade="BF"/>
                                    <w:sz w:val="30"/>
                                    <w:szCs w:val="24"/>
                                  </w:rPr>
                                  <w:alias w:val="Author"/>
                                  <w:id w:val="-1476531784"/>
                                  <w:placeholder>
                                    <w:docPart w:val="C54ABFA14C78447785C7431A9F0C8D0C"/>
                                  </w:placeholder>
                                  <w:text/>
                                </w:sdtPr>
                                <w:sdtContent>
                                  <w:r w:rsidRPr="00F30D58"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>Ngoc An, Ha</w:t>
                                  </w:r>
                                  <w:r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 xml:space="preserve">     </w:t>
                                  </w:r>
                                  <w:r w:rsidRPr="00F30D58"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 xml:space="preserve">967813 </w:t>
                                  </w:r>
                                  <w:r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 xml:space="preserve">    </w:t>
                                  </w:r>
                                  <w:r w:rsidRPr="004D7A24"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 xml:space="preserve">Nam Hung, Le </w:t>
                                  </w:r>
                                  <w:r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 xml:space="preserve"> </w:t>
                                  </w:r>
                                  <w:r w:rsidRPr="004D7A24">
                                    <w:rPr>
                                      <w:color w:val="1481AB" w:themeColor="accent1" w:themeShade="BF"/>
                                      <w:sz w:val="30"/>
                                      <w:szCs w:val="24"/>
                                    </w:rPr>
                                    <w:t>967826</w:t>
                                  </w:r>
                                </w:sdtContent>
                              </w:sdt>
                            </w:sdtContent>
                          </w:sdt>
                        </w:p>
                        <w:p w:rsidR="0013279F" w:rsidRPr="00F30D58" w:rsidRDefault="0013279F">
                          <w:pPr>
                            <w:spacing w:after="100"/>
                            <w:rPr>
                              <w:color w:val="1481AB" w:themeColor="accent1" w:themeShade="BF"/>
                              <w:sz w:val="30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1481AB" w:themeColor="accent1" w:themeShade="BF"/>
                                <w:sz w:val="30"/>
                                <w:szCs w:val="24"/>
                              </w:rPr>
                              <w:alias w:val="Date"/>
                              <w:id w:val="280430091"/>
                              <w:placeholder>
                                <w:docPart w:val="D7C1E79CA6BF40D4B70621BCAC353180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7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F30D58">
                                <w:rPr>
                                  <w:color w:val="1481AB" w:themeColor="accent1" w:themeShade="BF"/>
                                  <w:sz w:val="30"/>
                                  <w:szCs w:val="24"/>
                                </w:rPr>
                                <w:t>7/13/2015</w:t>
                              </w:r>
                            </w:sdtContent>
                          </w:sdt>
                        </w:p>
                        <w:p w:rsidR="0013279F" w:rsidRPr="00F30D58" w:rsidRDefault="0013279F">
                          <w:pPr>
                            <w:spacing w:after="100"/>
                            <w:rPr>
                              <w:color w:val="1481AB" w:themeColor="accent1" w:themeShade="BF"/>
                              <w:sz w:val="26"/>
                            </w:rPr>
                          </w:pPr>
                          <w:r w:rsidRPr="00F30D58">
                            <w:rPr>
                              <w:color w:val="1481AB" w:themeColor="accent1" w:themeShade="BF"/>
                              <w:sz w:val="30"/>
                              <w:szCs w:val="24"/>
                            </w:rPr>
                            <w:t>Summer Semester 2015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4E5E84">
            <w:rPr>
              <w:noProof/>
            </w:rPr>
            <w:drawing>
              <wp:inline distT="0" distB="0" distL="0" distR="0" wp14:anchorId="0BFD6C18" wp14:editId="14287E28">
                <wp:extent cx="4577234" cy="2457450"/>
                <wp:effectExtent l="0" t="0" r="0" b="0"/>
                <wp:docPr id="3" name="Picture 3" descr="https://upload.wikimedia.org/wikipedia/commons/8/8e/Logo_Fachhochschule_Frankfurt_am_Main_FH_FF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https://upload.wikimedia.org/wikipedia/commons/8/8e/Logo_Fachhochschule_Frankfurt_am_Main_FH_FF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88567" cy="246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FC7B56">
            <w:rPr>
              <w:rFonts w:asciiTheme="majorHAnsi" w:hAnsiTheme="majorHAnsi"/>
              <w:smallCaps/>
              <w:noProof/>
              <w:color w:val="1CADE4" w:themeColor="accent1"/>
              <w:spacing w:val="10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 wp14:anchorId="4D971DD9" wp14:editId="3960E007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3810" b="1270"/>
                    <wp:wrapNone/>
                    <wp:docPr id="81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3279F" w:rsidRPr="00F30D58" w:rsidRDefault="0013279F">
                                <w:pPr>
                                  <w:rPr>
                                    <w:rFonts w:asciiTheme="majorHAnsi" w:hAnsiTheme="majorHAnsi"/>
                                    <w:smallCaps/>
                                    <w:color w:val="134163" w:themeColor="accent2" w:themeShade="80"/>
                                    <w:spacing w:val="20"/>
                                    <w:sz w:val="64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smallCaps/>
                                      <w:color w:val="134163" w:themeColor="accent2" w:themeShade="80"/>
                                      <w:spacing w:val="20"/>
                                      <w:sz w:val="64"/>
                                      <w:szCs w:val="56"/>
                                    </w:rPr>
                                    <w:alias w:val="Title"/>
                                    <w:id w:val="8373700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F30D58">
                                      <w:rPr>
                                        <w:rFonts w:asciiTheme="majorHAnsi" w:hAnsiTheme="majorHAnsi"/>
                                        <w:smallCaps/>
                                        <w:color w:val="134163" w:themeColor="accent2" w:themeShade="80"/>
                                        <w:spacing w:val="20"/>
                                        <w:sz w:val="64"/>
                                        <w:szCs w:val="56"/>
                                      </w:rPr>
                                      <w:t>Introduction</w:t>
                                    </w:r>
                                  </w:sdtContent>
                                </w:sdt>
                              </w:p>
                              <w:p w:rsidR="0013279F" w:rsidRPr="00F30D58" w:rsidRDefault="0013279F">
                                <w:pPr>
                                  <w:rPr>
                                    <w:i/>
                                    <w:color w:val="134163" w:themeColor="accent2" w:themeShade="80"/>
                                    <w:sz w:val="36"/>
                                    <w:szCs w:val="28"/>
                                  </w:rPr>
                                </w:pPr>
                                <w:r w:rsidRPr="00F30D58">
                                  <w:rPr>
                                    <w:i/>
                                    <w:color w:val="134163" w:themeColor="accent2" w:themeShade="80"/>
                                    <w:sz w:val="36"/>
                                    <w:szCs w:val="28"/>
                                  </w:rPr>
                                  <w:t>Automatic control Parrot AR Drone</w:t>
                                </w:r>
                              </w:p>
                              <w:p w:rsidR="0013279F" w:rsidRPr="000E2728" w:rsidRDefault="0013279F">
                                <w:sdt>
                                  <w:sdtPr>
                                    <w:rPr>
                                      <w:sz w:val="28"/>
                                    </w:rPr>
                                    <w:alias w:val="Abstract"/>
                                    <w:id w:val="8373701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F30D58">
                                      <w:rPr>
                                        <w:sz w:val="28"/>
                                      </w:rPr>
                                      <w:t>The goal of this project is to control the AR Drone 2.0 automatically by using computer application. This project is written in C# by using control library support for the drone.</w:t>
                                    </w:r>
                                  </w:sdtContent>
                                </w:sdt>
                                <w:r w:rsidRPr="000E2728"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D971DD9" id="Rectangle 85" o:spid="_x0000_s1027" style="position:absolute;margin-left:0;margin-top:0;width:367.2pt;height:395.9pt;z-index:25167769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" o:allowincell="f" filled="f" stroked="f">
                    <v:textbox>
                      <w:txbxContent>
                        <w:p w:rsidR="0013279F" w:rsidRPr="00F30D58" w:rsidRDefault="0013279F">
                          <w:pPr>
                            <w:rPr>
                              <w:rFonts w:asciiTheme="majorHAnsi" w:hAnsiTheme="majorHAnsi"/>
                              <w:smallCaps/>
                              <w:color w:val="134163" w:themeColor="accent2" w:themeShade="80"/>
                              <w:spacing w:val="20"/>
                              <w:sz w:val="64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smallCaps/>
                                <w:color w:val="134163" w:themeColor="accent2" w:themeShade="80"/>
                                <w:spacing w:val="20"/>
                                <w:sz w:val="64"/>
                                <w:szCs w:val="56"/>
                              </w:rPr>
                              <w:alias w:val="Title"/>
                              <w:id w:val="8373700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F30D58">
                                <w:rPr>
                                  <w:rFonts w:asciiTheme="majorHAnsi" w:hAnsiTheme="majorHAnsi"/>
                                  <w:smallCaps/>
                                  <w:color w:val="134163" w:themeColor="accent2" w:themeShade="80"/>
                                  <w:spacing w:val="20"/>
                                  <w:sz w:val="64"/>
                                  <w:szCs w:val="56"/>
                                </w:rPr>
                                <w:t>Introduction</w:t>
                              </w:r>
                            </w:sdtContent>
                          </w:sdt>
                        </w:p>
                        <w:p w:rsidR="0013279F" w:rsidRPr="00F30D58" w:rsidRDefault="0013279F">
                          <w:pPr>
                            <w:rPr>
                              <w:i/>
                              <w:color w:val="134163" w:themeColor="accent2" w:themeShade="80"/>
                              <w:sz w:val="36"/>
                              <w:szCs w:val="28"/>
                            </w:rPr>
                          </w:pPr>
                          <w:r w:rsidRPr="00F30D58">
                            <w:rPr>
                              <w:i/>
                              <w:color w:val="134163" w:themeColor="accent2" w:themeShade="80"/>
                              <w:sz w:val="36"/>
                              <w:szCs w:val="28"/>
                            </w:rPr>
                            <w:t>Automatic control Parrot AR Drone</w:t>
                          </w:r>
                        </w:p>
                        <w:p w:rsidR="0013279F" w:rsidRPr="000E2728" w:rsidRDefault="0013279F">
                          <w:sdt>
                            <w:sdtPr>
                              <w:rPr>
                                <w:sz w:val="28"/>
                              </w:rPr>
                              <w:alias w:val="Abstract"/>
                              <w:id w:val="8373701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F30D58">
                                <w:rPr>
                                  <w:sz w:val="28"/>
                                </w:rPr>
                                <w:t>The goal of this project is to control the AR Drone 2.0 automatically by using computer application. This project is written in C# by using control library support for the drone.</w:t>
                              </w:r>
                            </w:sdtContent>
                          </w:sdt>
                          <w:r w:rsidRPr="000E2728"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C7B56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547F5059" wp14:editId="333A3E13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5671185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19050" t="0" r="24130" b="54610"/>
                    <wp:wrapNone/>
                    <wp:docPr id="70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1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72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7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8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79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5F1E048" id="Group 74" o:spid="_x0000_s1026" style="position:absolute;margin-left:0;margin-top:0;width:139.1pt;height:805.7pt;z-index:25167667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6vsUA&#10;AADbAAAADwAAAGRycy9kb3ducmV2LnhtbESP0WrCQBRE3wv+w3ILvtVNpdYSsxGRCj7YotEPuM1e&#10;k2D2bthdTezXdwuFPg4zc4bJloNpxY2cbywreJ4kIIhLqxuuFJyOm6c3ED4ga2wtk4I7eVjmo4cM&#10;U217PtCtCJWIEPYpKqhD6FIpfVmTQT+xHXH0ztYZDFG6SmqHfYSbVk6T5FUabDgu1NjRuqbyUlyN&#10;gvdNudu2+9kpfPXuuvq+2I/+80Wp8eOwWoAINIT/8F97qxXMp/D7Jf4A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/q+xQAAANsAAAAPAAAAAAAAAAAAAAAAAJgCAABkcnMv&#10;ZG93bnJldi54bWxQSwUGAAAAAAQABAD1AAAAigMAAAAA&#10;" fillcolor="#76cdee [1940]" stroked="f" strokecolor="#bfb675">
                        <v:fill color2="#1cade4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Bj9cMAAADbAAAADwAAAGRycy9kb3ducmV2LnhtbESPT4vCMBTE74LfITxhb5qqoG7XKFYQ&#10;9uTiH1z29miebbV5KU209dtvBMHjMDO/YebL1pTiTrUrLCsYDiIQxKnVBWcKjodNfwbCeWSNpWVS&#10;8CAHy0W3M8dY24Z3dN/7TAQIuxgV5N5XsZQuzcmgG9iKOHhnWxv0QdaZ1DU2AW5KOYqiiTRYcFjI&#10;saJ1Tul1fzMKkuQzWtuLaf7MzW9OP8l4+7tlpT567eoLhKfWv8Ov9rdWMB3D80v4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AY/XDAAAA2wAAAA8AAAAAAAAAAAAA&#10;AAAAoQIAAGRycy9kb3ducmV2LnhtbFBLBQYAAAAABAAEAPkAAACRAwAAAAA=&#10;" strokecolor="#a4ddf4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rPwMQAAADbAAAADwAAAGRycy9kb3ducmV2LnhtbESPQWsCMRSE7wX/Q3hCbzVbW2rZGkUE&#10;sYdS6CqCt8fmuVm6eYlJXLf/vikUPA4z8w0zXw62Ez2F2DpW8DgpQBDXTrfcKNjvNg+vIGJC1tg5&#10;JgU/FGG5GN3NsdTuyl/UV6kRGcKxRAUmJV9KGWtDFuPEeeLsnVywmLIMjdQBrxluOzktihdpseW8&#10;YNDT2lD9XV2sgo9go9lW/HQ5+P7zXPhjdToclbofD6s3EImGdAv/t9+1gtkz/H3JP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Os/AxAAAANsAAAAPAAAAAAAAAAAA&#10;AAAAAKECAABkcnMvZG93bnJldi54bWxQSwUGAAAAAAQABAD5AAAAkgMAAAAA&#10;" strokecolor="#1cade4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xw8sUAAADbAAAADwAAAGRycy9kb3ducmV2LnhtbESP0WrCQBRE34X+w3ILvummirakrqJC&#10;oSiSVv2A2+xtNm32bprdxvj3riD4OMzMGWa26GwlWmp86VjB0zABQZw7XXKh4Hh4G7yA8AFZY+WY&#10;FJzJw2L+0Jthqt2JP6ndh0JECPsUFZgQ6lRKnxuy6IeuJo7et2sshiibQuoGTxFuKzlKkqm0WHJc&#10;MFjT2lD+u/+3ClYfS282X5Ms2dqfv3IVsnY3zpTqP3bLVxCBunAP39rvWsHzBK5f4g+Q8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/xw8sUAAADbAAAADwAAAAAAAAAA&#10;AAAAAAChAgAAZHJzL2Rvd25yZXYueG1sUEsFBgAAAAAEAAQA+QAAAJMDAAAAAA==&#10;" strokecolor="#a4ddf4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3/IsQAAADbAAAADwAAAGRycy9kb3ducmV2LnhtbESPzWrDMBCE74W8g9hCb7XcHlzjWglt&#10;QmkoxOSnD7BYW9vUWhlL8c/bR4FAjsPMfMPkq8m0YqDeNZYVvEQxCOLS6oYrBb+nr+cUhPPIGlvL&#10;pGAmB6vl4iHHTNuRDzQcfSUChF2GCmrvu0xKV9Zk0EW2Iw7en+0N+iD7SuoexwA3rXyN40QabDgs&#10;1NjRuqby/3g2CiiV8+dmMx/G732xL067n7E8o1JPj9PHOwhPk7+Hb+2tVvCWwPVL+AFy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/f8ixAAAANsAAAAPAAAAAAAAAAAA&#10;AAAAAKECAABkcnMvZG93bnJldi54bWxQSwUGAAAAAAQABAD5AAAAkgMAAAAA&#10;" strokecolor="#d1eef9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JxKcUA&#10;AADbAAAADwAAAGRycy9kb3ducmV2LnhtbESPT2vCQBTE74V+h+UJvdWNFmsbXUXEP/WmaVGPj+wz&#10;Sc2+DdlV47d3BcHjMDO/YYbjxpTiTLUrLCvotCMQxKnVBWcK/n7n718gnEfWWFomBVdyMB69vgwx&#10;1vbCGzonPhMBwi5GBbn3VSylS3My6Nq2Ig7ewdYGfZB1JnWNlwA3pexG0ac0WHBYyLGiaU7pMTkZ&#10;BbuPFU8Xu3nzvV5u/2eLU6/cZyul3lrNZADCU+Of4Uf7Ryvo9+H+JfwAO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nEpxQAAANsAAAAPAAAAAAAAAAAAAAAAAJgCAABkcnMv&#10;ZG93bnJldi54bWxQSwUGAAAAAAQABAD1AAAAigMAAAAA&#10;" fillcolor="#1cade4 [3204]" strokecolor="#1cade4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xN8QA&#10;AADbAAAADwAAAGRycy9kb3ducmV2LnhtbESPQWvCQBSE70L/w/IEb3WTirGmrqEU1BJEqApeH9nX&#10;JJh9G7KrSf99t1DwOMzMN8wqG0wj7tS52rKCeBqBIC6srrlUcD5tnl9BOI+ssbFMCn7IQbZ+Gq0w&#10;1bbnL7offSkChF2KCirv21RKV1Rk0E1tSxy8b9sZ9EF2pdQd9gFuGvkSRYk0WHNYqLClj4qK6/Fm&#10;FNRbjocy380vMtkf8raY3foDKzUZD+9vIDwN/hH+b39qBYsl/H0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QMTfEAAAA2wAAAA8AAAAAAAAAAAAAAAAAmAIAAGRycy9k&#10;b3ducmV2LnhtbFBLBQYAAAAABAAEAPUAAACJAwAAAAA=&#10;" fillcolor="#1cade4 [3204]" strokecolor="#1cade4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ZimM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1oc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GYpjBAAAA2wAAAA8AAAAAAAAAAAAAAAAAmAIAAGRycy9kb3du&#10;cmV2LnhtbFBLBQYAAAAABAAEAPUAAACGAw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 w:rsidR="00FC7B56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C6C2D47" wp14:editId="3D11D67C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3888740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29210" t="28575" r="34925" b="34290"/>
                    <wp:wrapNone/>
                    <wp:docPr id="69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770A1962" id="Oval 73" o:spid="_x0000_s1026" style="position:absolute;margin-left:0;margin-top:542.25pt;width:186.2pt;height:183.3pt;flip:x;z-index:25167564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="003D2E3C">
            <w:br w:type="page"/>
          </w:r>
        </w:p>
      </w:sdtContent>
    </w:sdt>
    <w:bookmarkStart w:id="0" w:name="_Toc424727078"/>
    <w:p w:rsidR="00F60289" w:rsidRPr="004E5E84" w:rsidRDefault="0013279F" w:rsidP="005E7D43">
      <w:pPr>
        <w:pStyle w:val="Heading1"/>
      </w:pPr>
      <w:sdt>
        <w:sdtPr>
          <w:id w:val="112299847"/>
          <w:docPartObj>
            <w:docPartGallery w:val="Quick Parts"/>
            <w:docPartUnique/>
          </w:docPartObj>
        </w:sdtPr>
        <w:sdtContent>
          <w:r w:rsidR="00FC7B56">
            <w:rPr>
              <w:rFonts w:ascii="Century Schoolbook" w:hAnsi="Century Schoolbook"/>
              <w:noProof/>
              <w:color w:val="4F271C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F4507FB" wp14:editId="664FE21A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3888740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29210" t="28575" r="34925" b="34290"/>
                    <wp:wrapNone/>
                    <wp:docPr id="67" name="Oval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5006CDC2" id="Oval 70" o:spid="_x0000_s1026" style="position:absolute;margin-left:0;margin-top:542.25pt;width:186.2pt;height:183.3pt;flip:x;z-index:25167257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JTz6lrWAgAAuw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</w:sdtContent>
      </w:sdt>
      <w:sdt>
        <w:sdtPr>
          <w:rPr>
            <w:rStyle w:val="Heading1Char"/>
          </w:rPr>
          <w:alias w:val="Title"/>
          <w:tag w:val="Title"/>
          <w:id w:val="221498486"/>
          <w:placeholder>
            <w:docPart w:val="BA85AC1AB8A14B648005293B6B902CD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FA72EB">
            <w:rPr>
              <w:rStyle w:val="Heading1Char"/>
            </w:rPr>
            <w:t>Introduction</w:t>
          </w:r>
        </w:sdtContent>
      </w:sdt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59454C5" wp14:editId="0685089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5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3DDC6" id="Group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b1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qhKb1HAQAACoLAAAOAAAAAAAAAAAAAAAAAC4CAABkcnMvZTJvRG9jLnhtbFBLAQItABQA&#10;BgAIAAAAIQCQ/EnS3AAAAAkBAAAPAAAAAAAAAAAAAAAAAHYGAABkcnMvZG93bnJldi54bWxQSwUG&#10;AAAAAAQABADzAAAAfwcAAAAA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QGMQA&#10;AADbAAAADwAAAGRycy9kb3ducmV2LnhtbESPQWsCMRSE74L/ITyhN81aUMrWKGKxFKFFV1t6fGye&#10;m7WblyWJuv33jVDwOMzMN8xs0dlGXMiH2rGC8SgDQVw6XXOl4LBfD59AhIissXFMCn4pwGLe780w&#10;1+7KO7oUsRIJwiFHBSbGNpcylIYshpFriZN3dN5iTNJXUnu8Jrht5GOWTaXFmtOCwZZWhsqf4mwV&#10;6JdX3m6+g//QR5y8m8P69PnVKPUw6JbPICJ18R7+b79pBdMJ3L6k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R0B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5jcQA&#10;AADbAAAADwAAAGRycy9kb3ducmV2LnhtbESPQWvCQBSE74X+h+UVeim6sYdQoqsUoRiKICbq+ZF9&#10;JsHs25jdJvHfu4LQ4zAz3zCL1Wga0VPnassKZtMIBHFhdc2lgkP+M/kC4TyyxsYyKbiRg9Xy9WWB&#10;ibYD76nPfCkChF2CCirv20RKV1Rk0E1tSxy8s+0M+iC7UuoOhwA3jfyMolgarDksVNjSuqLikv0Z&#10;BUOx60/5diN3H6fU8jW9rrPjr1Lvb+P3HISn0f+Hn+1UK4h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vuY3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8A69E4F" wp14:editId="6B140B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1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2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560F" id="Group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VAeWtGQQAACoLAAAOAAAAAAAAAAAAAAAAAC4CAABkcnMvZTJvRG9jLnhtbFBLAQItABQABgAI&#10;AAAAIQCQ/EnS3AAAAAkBAAAPAAAAAAAAAAAAAAAAAHMGAABkcnMvZG93bnJldi54bWxQSwUGAAAA&#10;AAQABADzAAAAfAcAAAAA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hIbMMA&#10;AADbAAAADwAAAGRycy9kb3ducmV2LnhtbESPQWsCMRSE70L/Q3gFb5qtoMhqlFKxlIJSrYrHx+a5&#10;2bp5WZJU139vCkKPw8x8w0znra3FhXyoHCt46WcgiAunKy4V7L6XvTGIEJE11o5JwY0CzGdPnSnm&#10;2l15Q5dtLEWCcMhRgYmxyaUMhSGLoe8a4uSdnLcYk/Sl1B6vCW5rOciykbRYcVow2NCboeK8/bUK&#10;9OKdvz6Pwa/1CYcrs1v+7A+1Ut3n9nUCIlIb/8OP9odWMBrA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hIbM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gaFcUA&#10;AADbAAAADwAAAGRycy9kb3ducmV2LnhtbESPQWvCQBSE7wX/w/KEXkrdWEE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2BoV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7B025133" wp14:editId="22F215A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9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D0993" id="Group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KEFwQAACo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mVcihBcEAAAqCwAADgAAAAAAAAAAAAAAAAAuAgAAZHJzL2Uyb0RvYy54bWxQSwECLQAUAAYACAAA&#10;ACEAkPxJ0twAAAAJAQAADwAAAAAAAAAAAAAAAABxBgAAZHJzL2Rvd25yZXYueG1sUEsFBgAAAAAE&#10;AAQA8wAAAHoHAAAAAA==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QoMQA&#10;AADbAAAADwAAAGRycy9kb3ducmV2LnhtbESPQWsCMRSE7wX/Q3hCb5q1oOjWKGKxFKFFrS0eH5vn&#10;ZnXzsiSpbv99Iwg9DjPzDTOdt7YWF/Khcqxg0M9AEBdOV1wq2H+uemMQISJrrB2Tgl8KMJ91HqaY&#10;a3flLV12sRQJwiFHBSbGJpcyFIYshr5riJN3dN5iTNKXUnu8Jrit5VOWjaTFitOCwYaWhorz7scq&#10;0C+vvFkfgv/QRxy+m/3q9PVdK/XYbRfPICK18T98b79pBcMJ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wEKD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qEYsIA&#10;AADbAAAADwAAAGRycy9kb3ducmV2LnhtbERPTWuDQBC9F/Iflgn0Upq1OUix2UgQQiQUQk2a8+BO&#10;VeLOqrtV8++zh0KPj/e9SWfTipEG11hW8LaKQBCXVjdcKbic96/vIJxH1thaJgV3cpBuF08bTLSd&#10;+IvGwlcihLBLUEHtfZdI6cqaDLqV7YgD92MHgz7AoZJ6wCmEm1auoyiWBhsODTV2lNVU3opfo2Aq&#10;T+P1/HmQp5drbrnP+6z4Pir1vJx3HyA8zf5f/OfOtYI4rA9fwg+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oRi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347DF5" wp14:editId="44D0E9E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6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BADF9" id="Group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IiGAQAACo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K9g4iIYBAAAKgsAAA4AAAAAAAAAAAAAAAAALgIAAGRycy9lMm9Eb2MueG1sUEsBAi0AFAAGAAgA&#10;AAAhAJD8SdLcAAAACQEAAA8AAAAAAAAAAAAAAAAAcgYAAGRycy9kb3ducmV2LnhtbFBLBQYAAAAA&#10;BAAEAPMAAAB7BwAAAAA=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+E0sQA&#10;AADbAAAADwAAAGRycy9kb3ducmV2LnhtbESPQWsCMRSE74L/ITyhN81aUMrWKGKxFKFFV1t6fGye&#10;m7WblyWJuv33jVDwOMzMN8xs0dlGXMiH2rGC8SgDQVw6XXOl4LBfD59AhIissXFMCn4pwGLe780w&#10;1+7KO7oUsRIJwiFHBSbGNpcylIYshpFriZN3dN5iTNJXUnu8Jrht5GOWTaXFmtOCwZZWhsqf4mwV&#10;6JdX3m6+g//QR5y8m8P69PnVKPUw6JbPICJ18R7+b79pBZMp3L6k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vhNL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/Wq8QA&#10;AADbAAAADwAAAGRycy9kb3ducmV2LnhtbESPQWvCQBSE7wX/w/IEL6IbhVZ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P1qv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DA960B0" wp14:editId="05EF14C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3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8B8BB" id="Group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5Erk&#10;ChQEAAAqCwAADgAAAAAAAAAAAAAAAAAuAgAAZHJzL2Uyb0RvYy54bWxQSwECLQAUAAYACAAAACEA&#10;kPxJ0twAAAAJAQAADwAAAAAAAAAAAAAAAABuBgAAZHJzL2Rvd25yZXYueG1sUEsFBgAAAAAEAAQA&#10;8wAAAHcHAAAAAA==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gnSsQA&#10;AADbAAAADwAAAGRycy9kb3ducmV2LnhtbESP3WoCMRSE74W+QzgF7zRbi6WsRikViwgW6x+9PGyO&#10;m203J0sSdX37piB4OczMN8x42tpanMmHyrGCp34GgrhwuuJSwW47772CCBFZY+2YFFwpwHTy0Blj&#10;rt2Fv+i8iaVIEA45KjAxNrmUoTBkMfRdQ5y8o/MWY5K+lNrjJcFtLQdZ9iItVpwWDDb0bqj43Zys&#10;Aj374PXyO/hPfcThyuzmP/tDrVT3sX0bgYjUxnv41l5oBcNn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YJ0r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1I3MQA&#10;AADbAAAADwAAAGRycy9kb3ducmV2LnhtbESPQWvCQBSE7wX/w/IEL6IbpRV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SNz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FC21A1" wp14:editId="46A2FE7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0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65B1A" id="Group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q5PcAA&#10;AADbAAAADwAAAGRycy9kb3ducmV2LnhtbERPy2oCMRTdF/oP4Rbc1YyCUqZGKRZFBMVXxeVlcp1M&#10;O7kZkqjj35tFweXhvEeT1tbiSj5UjhX0uhkI4sLpiksFh/3s/QNEiMgaa8ek4E4BJuPXlxHm2t14&#10;S9ddLEUK4ZCjAhNjk0sZCkMWQ9c1xIk7O28xJuhLqT3eUritZT/LhtJixanBYENTQ8Xf7mIV6O85&#10;b5an4Nf6jIOVOcx+f461Up239usTRKQ2PsX/7oVWMEjr05f0A+T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q5Pc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rrRMQA&#10;AADbAAAADwAAAGRycy9kb3ducmV2LnhtbESPQWvCQBSE74X+h+UVeim6UVB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q60T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60836E6" wp14:editId="342F0D7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7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A38547" id="Group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OG0inceBAAAKg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q3lMQA&#10;AADbAAAADwAAAGRycy9kb3ducmV2LnhtbESPUUvDMBSF3wX/Q7iCby5VnEpdVoZSEcGhc4qPl+au&#10;qUtuShLb+u8XQfDxcM75DmdRTc6KgULsPCs4nxUgiBuvO24VbN/qsxsQMSFrtJ5JwQ9FqJbHRwss&#10;tR/5lYZNakWGcCxRgUmpL6WMjSGHceZ74uztfHCYsgyt1AHHDHdWXhTFlXTYcV4w2NOdoWa/+XYK&#10;9P0Dvzx9xrDWO5w/m2399f5hlTo9mVa3IBJN6T/8137UCi6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6t5T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nUBMIA&#10;AADbAAAADwAAAGRycy9kb3ducmV2LnhtbERPTWuDQBC9B/oflinkEuKaU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ydQE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C237382" wp14:editId="4712F2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4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5D26B" id="Group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BagSKA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p48QA&#10;AADbAAAADwAAAGRycy9kb3ducmV2LnhtbESPQWsCMRSE7wX/Q3hCb5q1qMjWKGKxFKFFrS0eH5vn&#10;ZnXzsiSpbv99Iwg9DjPzDTOdt7YWF/Khcqxg0M9AEBdOV1wq2H+uehMQISJrrB2Tgl8KMJ91HqaY&#10;a3flLV12sRQJwiFHBSbGJpcyFIYshr5riJN3dN5iTNKXUnu8Jrit5VOWjaXFitOCwYaWhorz7scq&#10;0C+vvFkfgv/QRxy9m/3q9PVdK/XYbRfPICK18T98b79pBcMh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oKe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7msQA&#10;AADbAAAADwAAAGRycy9kb3ducmV2LnhtbESPQWvCQBSE7wX/w/IEL6Ibp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Ie5r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CE771E2" wp14:editId="1608BE2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1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46F3" id="Group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Kf08JHwQAACoLAAAOAAAAAAAAAAAAAAAAAC4CAABkcnMvZTJvRG9jLnhtbFBLAQIt&#10;ABQABgAIAAAAIQCQ/EnS3AAAAAkBAAAPAAAAAAAAAAAAAAAAAHkGAABkcnMvZG93bnJldi54bWxQ&#10;SwUGAAAAAAQABADzAAAAggcAAAAA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Ke8QA&#10;AADbAAAADwAAAGRycy9kb3ducmV2LnhtbESPQWsCMRSE7wX/Q3iCN80qWmRrFGlRitCi1haPj81z&#10;s7p5WZJUt/++KQg9DjPzDTNbtLYWV/KhcqxgOMhAEBdOV1wqOHys+lMQISJrrB2Tgh8KsJh3HmaY&#10;a3fjHV33sRQJwiFHBSbGJpcyFIYshoFriJN3ct5iTNKXUnu8Jbit5SjLHqXFitOCwYaeDRWX/bdV&#10;oF/WvN0cg3/XJ5y8mcPq/PlVK9XrtssnEJHa+B++t1+1gvEQ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finv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j7sQA&#10;AADbAAAADwAAAGRycy9kb3ducmV2LnhtbESPQWvCQBSE74X+h+UVvBTdVEo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h4+7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8728EFD" wp14:editId="0DE4770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7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8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1A257" id="Group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QRIGg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CRUESBoEAAAqCwAADgAAAAAAAAAAAAAAAAAuAgAAZHJzL2Uyb0RvYy54bWxQSwECLQAUAAYA&#10;CAAAACEAkPxJ0twAAAAJAQAADwAAAAAAAAAAAAAAAAB0BgAAZHJzL2Rvd25yZXYueG1sUEsFBgAA&#10;AAAEAAQA8wAAAH0HAAAAAA==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NQm8IA&#10;AADbAAAADwAAAGRycy9kb3ducmV2LnhtbERPy2oCMRTdF/oP4QruNGNLpYxGKRaLFCp2fNDlZXKd&#10;TJ3cDEmq49+bhdDl4byn88424kw+1I4VjIYZCOLS6ZorBbvtcvAKIkRkjY1jUnClAPPZ48MUc+0u&#10;/E3nIlYihXDIUYGJsc2lDKUhi2HoWuLEHZ23GBP0ldQeLyncNvIpy8bSYs2pwWBLC0PlqfizCvT7&#10;B28+f4Jf6yO+fJnd8nd/aJTq97q3CYhIXfwX390rreA5jU1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Y1Cb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MC4sQA&#10;AADbAAAADwAAAGRycy9kb3ducmV2LnhtbESPQWvCQBSE7wX/w/IEL6IbLRR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uL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B7D9DC" wp14:editId="782D7FD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5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7D325A" id="Group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4GHg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PeoLgYeBAAAKgsAAA4AAAAAAAAAAAAAAAAALgIAAGRycy9lMm9Eb2MueG1sUEsBAi0A&#10;FAAGAAgAAAAhAJD8SdLcAAAACQEAAA8AAAAAAAAAAAAAAAAAeAYAAGRycy9kb3ducmV2LnhtbFBL&#10;BQYAAAAABAAEAPMAAACBBwAAAAA=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/BcQA&#10;AADbAAAADwAAAGRycy9kb3ducmV2LnhtbESP3WoCMRSE74W+QzgF7zRbi6WsRikViwgW6x+9PGyO&#10;m203J0sSdX37piB4OczMN8x42tpanMmHyrGCp34GgrhwuuJSwW47772CCBFZY+2YFFwpwHTy0Blj&#10;rt2Fv+i8iaVIEA45KjAxNrmUoTBkMfRdQ5y8o/MWY5K+lNrjJcFtLQdZ9iItVpwWDDb0bqj43Zys&#10;Aj374PXyO/hPfcThyuzmP/tDrVT3sX0bgYjUxnv41l5oBc9D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i/wX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yWkMUA&#10;AADbAAAADwAAAGRycy9kb3ducmV2LnhtbESPQWvCQBSE7wX/w/KEXkrdWEE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JaQ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8F7BA3" wp14:editId="0F86C5C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2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D57D81" id="Group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XKDM2GQQAACoLAAAOAAAAAAAAAAAAAAAAAC4CAABkcnMvZTJvRG9jLnhtbFBLAQItABQABgAI&#10;AAAAIQCQ/EnS3AAAAAkBAAAPAAAAAAAAAAAAAAAAAHMGAABkcnMvZG93bnJldi54bWxQSwUGAAAA&#10;AAQABADzAAAAfAcAAAAA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tnccQA&#10;AADbAAAADwAAAGRycy9kb3ducmV2LnhtbESPQWsCMRSE7wX/Q3hCb5rVosjWKGKxFKFFrS0eH5vn&#10;ZnXzsiSpbv99Iwg9DjPzDTOdt7YWF/Khcqxg0M9AEBdOV1wq2H+uehMQISJrrB2Tgl8KMJ91HqaY&#10;a3flLV12sRQJwiFHBSbGJpcyFIYshr5riJN3dN5iTNKXUnu8Jrit5TDLxtJixWnBYENLQ8V592MV&#10;6JdX3qwPwX/oI47ezX51+vqulXrstotnEJHa+B++t9+0gqch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LZ3H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1CMUA&#10;AADbAAAADwAAAGRycy9kb3ducmV2LnhtbESPQWvCQBSE7wX/w/KEXkrdWKF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zUI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5F1C0B" wp14:editId="1BC3B24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9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91F84" id="Group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FDMQjRcEAAAq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j3cQA&#10;AADbAAAADwAAAGRycy9kb3ducmV2LnhtbESPQWsCMRSE7wX/Q3hCb5pVqOjWKGKxFKFFrS0eH5vn&#10;ZnXzsiSpbv99Iwg9DjPzDTOdt7YWF/Khcqxg0M9AEBdOV1wq2H+uemMQISJrrB2Tgl8KMJ91HqaY&#10;a3flLV12sRQJwiFHBSbGJpcyFIYshr5riJN3dN5iTNKXUnu8Jrit5TDLRtJixWnBYENLQ8V592MV&#10;6JdX3qwPwX/oIz69m/3q9PVdK/XYbRfPICK18T98b79pBcMJ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2Y93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9B374B" wp14:editId="06A5088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6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076CF" id="Group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IChxbAYBAAAKgsAAA4AAAAAAAAAAAAAAAAALgIAAGRycy9lMm9Eb2MueG1sUEsBAi0AFAAGAAgA&#10;AAAhAJD8SdLcAAAACQEAAA8AAAAAAAAAAAAAAAAAcgYAAGRycy9kb3ducmV2LnhtbFBLBQYAAAAA&#10;BAAEAPMAAAB7BwAAAAA=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n3r8MA&#10;AADbAAAADwAAAGRycy9kb3ducmV2LnhtbESPQWsCMRSE70L/Q3gFb5qtoMhqlFKxlIJSrYrHx+a5&#10;2bp5WZJU139vCkKPw8x8w0znra3FhXyoHCt46WcgiAunKy4V7L6XvTGIEJE11o5JwY0CzGdPnSnm&#10;2l15Q5dtLEWCcMhRgYmxyaUMhSGLoe8a4uSdnLcYk/Sl1B6vCW5rOciykbRYcVow2NCboeK8/bUK&#10;9OKdvz6Pwa/1CYcrs1v+7A+1Ut3n9nUCIlIb/8OP9odWMBjB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n3r8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l1sQA&#10;AADbAAAADwAAAGRycy9kb3ducmV2LnhtbESPQWvCQBSE74X+h+UVvBTd1ENbYjZShGIQQRqr50f2&#10;mYRm38bsmsR/3xUEj8PMfMMky9E0oqfO1ZYVvM0iEMSF1TWXCn7339NPEM4ja2wsk4IrOVimz08J&#10;xtoO/EN97ksRIOxiVFB538ZSuqIig25mW+LgnWxn0AfZlVJ3OAS4aeQ8it6lwZrDQoUtrSoq/vKL&#10;UTAUu/64367l7vWYWT5n51V+2Cg1eRm/FiA8jf4RvrczrWD+A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Jpdb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43B839" wp14:editId="34FF0C2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3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549321" id="Group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y4vD&#10;mBQEAAAqCwAADgAAAAAAAAAAAAAAAAAuAgAAZHJzL2Uyb0RvYy54bWxQSwECLQAUAAYACAAAACEA&#10;kPxJ0twAAAAJAQAADwAAAAAAAAAAAAAAAABuBgAAZHJzL2Rvd25yZXYueG1sUEsFBgAAAAAEAAQA&#10;8wAAAHcHAAAAAA==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UN8QA&#10;AADbAAAADwAAAGRycy9kb3ducmV2LnhtbESPQWsCMRSE7wX/Q3hCb5rVosjWKGKxFKFFrS0eH5vn&#10;ZnXzsiSpbv99Iwg9DjPzDTOdt7YWF/Khcqxg0M9AEBdOV1wq2H+uehMQISJrrB2Tgl8KMJ91HqaY&#10;a3flLV12sRQJwiFHBSbGJpcyFIYshr5riJN3dN5iTNKXUnu8Jrit5TDLxtJixWnBYENLQ8V592MV&#10;6JdX3qwPwX/oI47ezX51+vqulXrstotnEJHa+B++t9+0guET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eVD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s7ocQA&#10;AADbAAAADwAAAGRycy9kb3ducmV2LnhtbESPQWvCQBSE74X+h+UVvBTdVEo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bO6H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781AC14" wp14:editId="04B33D6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0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9E330" id="Group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3qIQQAACo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KFu3eohBAAAKgsAAA4AAAAAAAAAAAAAAAAALgIAAGRycy9lMm9Eb2MueG1sUEsB&#10;Ai0AFAAGAAgAAAAhAJD8SdLcAAAACQEAAA8AAAAAAAAAAAAAAAAAewYAAGRycy9kb3ducmV2Lnht&#10;bFBLBQYAAAAABAAEAPMAAACEBwAAAAA=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zKQMEA&#10;AADbAAAADwAAAGRycy9kb3ducmV2LnhtbERPW2vCMBR+F/Yfwhn4pqmCQzpTGQ5FBhvzMvHx0Jw2&#10;3ZqTkmTa/fvlQfDx47svlr1txYV8aBwrmIwzEMSl0w3XCo6H9WgOIkRkja1jUvBHAZbFw2CBuXZX&#10;3tFlH2uRQjjkqMDE2OVShtKQxTB2HXHiKuctxgR9LbXHawq3rZxm2ZO02HBqMNjRylD5s/+1CvTr&#10;hj/fzsF/6Apn7+a4/v46tUoNH/uXZxCR+ngX39xbrWCa1qcv6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MykD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YOcQA&#10;AADbAAAADwAAAGRycy9kb3ducmV2LnhtbESPQWuDQBSE74X+h+UVeinJmhxCsdmEIJRKKYRo6vnh&#10;vqjEfavuVu2/7wYCPQ4z8w2z3c+mFSMNrrGsYLWMQBCXVjdcKTjn74tXEM4ja2wtk4JfcrDfPT5s&#10;MdZ24hONma9EgLCLUUHtfRdL6cqaDLql7YiDd7GDQR/kUEk94BTgppXrKNpIgw2HhRo7Smoqr9mP&#10;UTCVx7HIvz7k8aVILfdpn2Tfn0o9P82HNxCeZv8fvrdTrWC9gtuX8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mD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486758" wp14:editId="53B198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7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41BA9" id="Group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AKEHQ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vJgChB0EAAAq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mYicIA&#10;AADbAAAADwAAAGRycy9kb3ducmV2LnhtbERPTWsCMRC9F/ofwhR606xCtaxGkRalCBW1Kh6HzbjZ&#10;djNZklS3/94IQm/zeJ8znra2FmfyoXKsoNfNQBAXTldcKth9zTuvIEJE1lg7JgV/FGA6eXwYY67d&#10;hTd03sZSpBAOOSowMTa5lKEwZDF0XUOcuJPzFmOCvpTa4yWF21r2s2wgLVacGgw29Gao+Nn+WgX6&#10;fcHr5TH4lT7hy6fZzb/3h1qp56d2NgIRqY3/4rv7Q6f5Q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SZiJ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7Gc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Aiu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+x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38FD20" wp14:editId="2853AE0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4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66344" id="Group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S4zAUxcEAAAqCwAADgAAAAAAAAAAAAAAAAAuAgAAZHJzL2Uyb0RvYy54bWxQSwECLQAUAAYACAAA&#10;ACEAkPxJ0twAAAAJAQAADwAAAAAAAAAAAAAAAABxBgAAZHJzL2Rvd25yZXYueG1sUEsFBgAAAAAE&#10;AAQA8wAAAHoHAAAAAA=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G/sIA&#10;AADbAAAADwAAAGRycy9kb3ducmV2LnhtbERPTWsCMRC9F/ofwhR606xSpaxGkRalCBW1Kh6HzbjZ&#10;djNZklS3/94IQm/zeJ8znra2FmfyoXKsoNfNQBAXTldcKth9zTuvIEJE1lg7JgV/FGA6eXwYY67d&#10;hTd03sZSpBAOOSowMTa5lKEwZDF0XUOcuJPzFmOCvpTa4yWF21r2s2woLVacGgw29Gao+Nn+WgX6&#10;fcHr5TH4lT7h4NPs5t/7Q63U81M7G4GI1MZ/8d39odP8F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wb+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tUh8IA&#10;AADbAAAADwAAAGRycy9kb3ducmV2LnhtbERPTWvCQBC9C/6HZYReRDctK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1SH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D476675" wp14:editId="2732674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1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1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FFAE96" id="Group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HHEivoeBAAAKAsAAA4AAAAAAAAAAAAAAAAALgIAAGRycy9lMm9Eb2MueG1sUEsBAi0A&#10;FAAGAAgAAAAhAJD8SdLcAAAACQEAAA8AAAAAAAAAAAAAAAAAeAYAAGRycy9kb3ducmV2LnhtbFBL&#10;BQYAAAAABAAEAPMAAACBBwAAAAA=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lZsIA&#10;AADbAAAADwAAAGRycy9kb3ducmV2LnhtbERPTWsCMRC9C/0PYQreNGuhpWyNIhZLEZS6VfE4bMbN&#10;2s1kSaJu/70pFLzN433OeNrZRlzIh9qxgtEwA0FcOl1zpWD7vRi8gggRWWPjmBT8UoDp5KE3xly7&#10;K2/oUsRKpBAOOSowMba5lKE0ZDEMXUucuKPzFmOCvpLa4zWF20Y+ZdmLtFhzajDY0txQ+VOcrQL9&#10;/sFfy0Pwa33E55XZLk67faNU/7GbvYGI1MW7+N/9qdP8Efz9kg6Qk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7KVm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M88EA&#10;AADbAAAADwAAAGRycy9kb3ducmV2LnhtbERPS4vCMBC+C/sfwix4kTXVg0jXKIuwWBZBrI/z0Ixt&#10;sZnUJtvWf28Ewdt8fM9ZrHpTiZYaV1pWMBlHIIgzq0vOFRwPv19zEM4ja6wsk4I7OVgtPwYLjLXt&#10;eE9t6nMRQtjFqKDwvo6ldFlBBt3Y1sSBu9jGoA+wyaVusAvhppLTKJpJgyWHhgJrWheUXdN/o6DL&#10;du35sN3I3eicWL4lt3V6+lNq+Nn/fIPw1Pu3+OVOdJg/hecv4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zPP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3B0E14A" wp14:editId="43BFAD3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8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D23EA" id="Group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M9GB0MYBAAAJAsAAA4AAAAAAAAAAAAAAAAALgIAAGRycy9lMm9Eb2MueG1sUEsBAi0AFAAGAAgA&#10;AAAhAJD8SdLcAAAACQEAAA8AAAAAAAAAAAAAAAAAcgYAAGRycy9kb3ducmV2LnhtbFBLBQYAAAAA&#10;BAAEAPMAAAB7BwAAAAA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yczMAA&#10;AADaAAAADwAAAGRycy9kb3ducmV2LnhtbERPXWvCMBR9F/wP4Qq+aargGNVUhqLIYGNTN/Z4aW6b&#10;anNTkky7f788DPZ4ON+rdW9bcSMfGscKZtMMBHHpdMO1gvNpN3kEESKyxtYxKfihAOtiOFhhrt2d&#10;3+l2jLVIIRxyVGBi7HIpQ2nIYpi6jjhxlfMWY4K+ltrjPYXbVs6z7EFabDg1GOxoY6i8Hr+tAr3d&#10;89vzV/CvusLFiznvLh+frVLjUf+0BBGpj//iP/dBK0hb05V0A2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TyczMAAAADa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FC7B56" w:rsidRPr="004E5E84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B6444C9" wp14:editId="40AFA2E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5239385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425D16" id="Group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gMFGgQAACQ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LtIDBRoEAAAkCwAADgAAAAAAAAAAAAAAAAAuAgAAZHJzL2Uyb0RvYy54bWxQSwECLQAUAAYA&#10;CAAAACEAkPxJ0twAAAAJAQAADwAAAAAAAAAAAAAAAAB0BgAAZHJzL2Rvd25yZXYueG1sUEsFBgAA&#10;AAAEAAQA8wAAAH0HAAAAAA==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0zUsMA&#10;AADaAAAADwAAAGRycy9kb3ducmV2LnhtbESPQWsCMRSE70L/Q3iF3jRbwSJbo5SKIoJFtyo9PjbP&#10;zbablyVJdfvvG0HwOMzMN8xk1tlGnMmH2rGC50EGgrh0uuZKwf5z0R+DCBFZY+OYFPxRgNn0oTfB&#10;XLsL7+hcxEokCIccFZgY21zKUBqyGAauJU7eyXmLMUlfSe3xkuC2kcMse5EWa04LBlt6N1T+FL9W&#10;gZ4vebv+Cv5Dn3C0MfvF9+HYKPX02L29gojUxXv41l5pBSO4Xkk3QE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0zUs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7asMA&#10;AADaAAAADwAAAGRycy9kb3ducmV2LnhtbESPT4vCMBTE7wt+h/AEL4um60GkGkUE2bIsiPXP+dE8&#10;22LzUpts2/32RhA8DjPzG2a57k0lWmpcaVnB1yQCQZxZXXKu4HTcjecgnEfWWFkmBf/kYL0afCwx&#10;1rbjA7Wpz0WAsItRQeF9HUvpsoIMuomtiYN3tY1BH2STS91gF+CmktMomkmDJYeFAmvaFpTd0j+j&#10;oMv27eX4+y33n5fE8j25b9Pzj1KjYb9ZgPDU+3f41U60ghk8r4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p7asMAAADaAAAADwAAAAAAAAAAAAAAAACYAgAAZHJzL2Rv&#10;d25yZXYueG1sUEsFBgAAAAAEAAQA9QAAAIgDAAAAAA==&#10;" filled="f" stroked="f"/>
                <w10:wrap anchorx="margin" anchory="margin"/>
              </v:group>
            </w:pict>
          </mc:Fallback>
        </mc:AlternateContent>
      </w:r>
      <w:bookmarkEnd w:id="0"/>
    </w:p>
    <w:bookmarkStart w:id="1" w:name="_Toc424727079" w:displacedByCustomXml="next"/>
    <w:sdt>
      <w:sdtPr>
        <w:alias w:val="Subtitle"/>
        <w:tag w:val="Subtitle"/>
        <w:id w:val="221498499"/>
        <w:placeholder>
          <w:docPart w:val="497C5E52C69D461D852199C8F213012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F60289" w:rsidRPr="009C0E63" w:rsidRDefault="00FA72EB" w:rsidP="00842D36">
          <w:pPr>
            <w:pStyle w:val="Heading2"/>
          </w:pPr>
          <w:r w:rsidRPr="009C0E63">
            <w:t>Automatic navigation for AR Drone</w:t>
          </w:r>
        </w:p>
      </w:sdtContent>
    </w:sdt>
    <w:bookmarkEnd w:id="1" w:displacedByCustomXml="prev"/>
    <w:p w:rsidR="00411239" w:rsidRDefault="00411239" w:rsidP="00842D36">
      <w:r>
        <w:t xml:space="preserve">In the last few year, the development for quadcopter </w:t>
      </w:r>
      <w:r w:rsidR="003F79BC">
        <w:t>has risen to become a trend. In order to expand the research field, a better maneuverability, along with automatic</w:t>
      </w:r>
      <w:r w:rsidR="003F79BC" w:rsidRPr="00411239">
        <w:t xml:space="preserve"> hovering ability</w:t>
      </w:r>
      <w:r w:rsidR="003F79BC">
        <w:t xml:space="preserve"> control for the quadcopter will provide a lot more usage. </w:t>
      </w:r>
    </w:p>
    <w:p w:rsidR="004E5E84" w:rsidRDefault="006E5B87" w:rsidP="00842D36">
      <w:r w:rsidRPr="004E5E84">
        <w:t xml:space="preserve">This project </w:t>
      </w:r>
      <w:r w:rsidR="004E5E84">
        <w:t>will attempt to make t</w:t>
      </w:r>
      <w:r w:rsidRPr="004E5E84">
        <w:t>he drone moving straight fr</w:t>
      </w:r>
      <w:r w:rsidR="004E5E84">
        <w:t>om a starting point, and then locate</w:t>
      </w:r>
      <w:r w:rsidRPr="004E5E84">
        <w:t xml:space="preserve"> the goal by using its front camera</w:t>
      </w:r>
      <w:r w:rsidR="004E5E84">
        <w:t xml:space="preserve"> to </w:t>
      </w:r>
      <w:r w:rsidR="003F79BC">
        <w:t>track</w:t>
      </w:r>
      <w:r w:rsidR="004E5E84">
        <w:t xml:space="preserve"> a landing mark. Finally, the drone will</w:t>
      </w:r>
      <w:r w:rsidRPr="004E5E84">
        <w:t xml:space="preserve"> try to land near the goal as much as possible.</w:t>
      </w:r>
    </w:p>
    <w:p w:rsidR="00411239" w:rsidRDefault="00411239" w:rsidP="00842D36">
      <w:r>
        <w:t xml:space="preserve">In order to develop this application, we use </w:t>
      </w:r>
      <w:r w:rsidR="003F79BC">
        <w:t>AR.Drone control library for C#, which was created as basic helper for developers who prefer to use Visual Studio as programming application.</w:t>
      </w:r>
      <w:r w:rsidR="00C44EDE">
        <w:t xml:space="preserve"> For the </w:t>
      </w:r>
      <w:r w:rsidR="00013525">
        <w:t>image processing part, we try to use Hough transform algorithm to detect the black circle as our landing goal.</w:t>
      </w:r>
    </w:p>
    <w:p w:rsidR="00812E8C" w:rsidRPr="009C0E63" w:rsidRDefault="004E5E84" w:rsidP="009C0E63">
      <w:pPr>
        <w:pStyle w:val="Heading2"/>
        <w:rPr>
          <w:rStyle w:val="SubtleEmphasis"/>
          <w:i w:val="0"/>
          <w:color w:val="264356" w:themeColor="text2" w:themeShade="BF"/>
        </w:rPr>
      </w:pPr>
      <w:bookmarkStart w:id="2" w:name="_Toc424727080"/>
      <w:r w:rsidRPr="009C0E63">
        <w:rPr>
          <w:rStyle w:val="SubtleEmphasis"/>
          <w:i w:val="0"/>
          <w:color w:val="264356" w:themeColor="text2" w:themeShade="BF"/>
        </w:rPr>
        <w:t>Requirement</w:t>
      </w:r>
      <w:bookmarkEnd w:id="2"/>
    </w:p>
    <w:p w:rsidR="00F177D3" w:rsidRDefault="00812E8C" w:rsidP="00F177D3">
      <w:pPr>
        <w:pStyle w:val="Subtitle"/>
        <w:keepNext/>
      </w:pPr>
      <w:r>
        <w:rPr>
          <w:noProof/>
        </w:rPr>
        <w:drawing>
          <wp:inline distT="0" distB="0" distL="0" distR="0" wp14:anchorId="10640D5D" wp14:editId="696175BC">
            <wp:extent cx="3126544" cy="1758681"/>
            <wp:effectExtent l="0" t="1905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SC_0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3196" cy="17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F177D3">
        <w:rPr>
          <w:noProof/>
        </w:rPr>
        <w:drawing>
          <wp:inline distT="0" distB="0" distL="0" distR="0" wp14:anchorId="5AEE9C0A" wp14:editId="0EE5174F">
            <wp:extent cx="3102750" cy="1745298"/>
            <wp:effectExtent l="0" t="6985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SC_00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16504" cy="17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4" w:rsidRDefault="00F177D3" w:rsidP="00812E8C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7F70">
        <w:rPr>
          <w:noProof/>
        </w:rPr>
        <w:t>1</w:t>
      </w:r>
      <w:r>
        <w:fldChar w:fldCharType="end"/>
      </w:r>
      <w:r>
        <w:t xml:space="preserve"> the landing mark</w:t>
      </w:r>
      <w:r w:rsidR="00CA3A87">
        <w:tab/>
      </w:r>
      <w:r w:rsidR="00CA3A87">
        <w:tab/>
      </w:r>
      <w:r w:rsidR="00CA3A87">
        <w:tab/>
      </w:r>
      <w:r w:rsidR="00812E8C">
        <w:t xml:space="preserve">Figure </w:t>
      </w:r>
      <w:r w:rsidR="00812E8C">
        <w:fldChar w:fldCharType="begin"/>
      </w:r>
      <w:r w:rsidR="00812E8C">
        <w:instrText xml:space="preserve"> SEQ Figure \* ARABIC </w:instrText>
      </w:r>
      <w:r w:rsidR="00812E8C">
        <w:fldChar w:fldCharType="separate"/>
      </w:r>
      <w:r w:rsidR="00657F70">
        <w:rPr>
          <w:noProof/>
        </w:rPr>
        <w:t>2</w:t>
      </w:r>
      <w:r w:rsidR="00812E8C">
        <w:fldChar w:fldCharType="end"/>
      </w:r>
      <w:r w:rsidR="00812E8C">
        <w:t xml:space="preserve"> </w:t>
      </w:r>
      <w:r>
        <w:t xml:space="preserve">the drone </w:t>
      </w:r>
    </w:p>
    <w:p w:rsidR="00144906" w:rsidRDefault="00144906"/>
    <w:p w:rsidR="00144906" w:rsidRDefault="00144906" w:rsidP="00144906">
      <w:r>
        <w:br w:type="page"/>
      </w:r>
    </w:p>
    <w:p w:rsidR="00DB02F8" w:rsidRPr="00E2075D" w:rsidRDefault="00E2075D" w:rsidP="00E2075D">
      <w:pPr>
        <w:pStyle w:val="Heading1"/>
        <w:rPr>
          <w:rFonts w:eastAsiaTheme="majorEastAsia" w:cstheme="majorBidi"/>
          <w:color w:val="1481AB" w:themeColor="accent1" w:themeShade="BF"/>
          <w:lang w:eastAsia="en-US"/>
        </w:rPr>
      </w:pPr>
      <w:bookmarkStart w:id="3" w:name="_Toc42472708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1" behindDoc="0" locked="0" layoutInCell="1" allowOverlap="1">
                <wp:simplePos x="0" y="0"/>
                <wp:positionH relativeFrom="column">
                  <wp:posOffset>1281023</wp:posOffset>
                </wp:positionH>
                <wp:positionV relativeFrom="paragraph">
                  <wp:posOffset>241540</wp:posOffset>
                </wp:positionV>
                <wp:extent cx="2475781" cy="2734573"/>
                <wp:effectExtent l="0" t="0" r="20320" b="2794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2734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Pr="000F71A8" w:rsidRDefault="0013279F" w:rsidP="006F08A2">
                            <w:pPr>
                              <w:jc w:val="center"/>
                              <w:rPr>
                                <w:sz w:val="34"/>
                              </w:rPr>
                            </w:pPr>
                            <w:r w:rsidRPr="000F71A8">
                              <w:rPr>
                                <w:sz w:val="34"/>
                              </w:rPr>
                              <w:t>Cruising phase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o:spid="_x0000_s1028" style="position:absolute;left:0;text-align:left;margin-left:100.85pt;margin-top:19pt;width:194.95pt;height:215.3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" fillcolor="white [3201]" strokecolor="#62a39f [3209]" strokeweight="2pt">
                <v:textbox style="layout-flow:vertical-ideographic">
                  <w:txbxContent>
                    <w:p w:rsidR="0013279F" w:rsidRPr="000F71A8" w:rsidRDefault="0013279F" w:rsidP="006F08A2">
                      <w:pPr>
                        <w:jc w:val="center"/>
                        <w:rPr>
                          <w:sz w:val="34"/>
                        </w:rPr>
                      </w:pPr>
                      <w:r w:rsidRPr="000F71A8">
                        <w:rPr>
                          <w:sz w:val="34"/>
                        </w:rPr>
                        <w:t>Cruising phase</w:t>
                      </w:r>
                    </w:p>
                  </w:txbxContent>
                </v:textbox>
              </v:rect>
            </w:pict>
          </mc:Fallback>
        </mc:AlternateContent>
      </w:r>
      <w:r w:rsidR="00144906">
        <w:t>Flying process</w:t>
      </w:r>
      <w:bookmarkEnd w:id="3"/>
      <w:r w:rsidR="00657F70">
        <w:t xml:space="preserve"> diagram</w:t>
      </w:r>
    </w:p>
    <w:p w:rsidR="006440A3" w:rsidRDefault="000F71A8" w:rsidP="006440A3">
      <w:pPr>
        <w:rPr>
          <w:rFonts w:asciiTheme="majorHAnsi" w:hAnsiTheme="majorHAnsi"/>
          <w:spacing w:val="5"/>
          <w:sz w:val="32"/>
          <w:szCs w:val="32"/>
        </w:rPr>
      </w:pP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6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2927985</wp:posOffset>
                </wp:positionV>
                <wp:extent cx="6010275" cy="4743450"/>
                <wp:effectExtent l="0" t="0" r="2857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474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Pr="000F71A8" w:rsidRDefault="0013279F" w:rsidP="000F71A8">
                            <w:pPr>
                              <w:jc w:val="center"/>
                              <w:rPr>
                                <w:sz w:val="38"/>
                              </w:rPr>
                            </w:pPr>
                            <w:r w:rsidRPr="000F71A8">
                              <w:rPr>
                                <w:sz w:val="38"/>
                              </w:rPr>
                              <w:t>Detection Phase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9" style="position:absolute;margin-left:-24.75pt;margin-top:230.55pt;width:473.25pt;height:373.5pt;z-index:2516449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" fillcolor="white [3201]" strokecolor="#62a39f [3209]" strokeweight="2pt">
                <v:textbox style="layout-flow:vertical-ideographic">
                  <w:txbxContent>
                    <w:p w:rsidR="0013279F" w:rsidRPr="000F71A8" w:rsidRDefault="0013279F" w:rsidP="000F71A8">
                      <w:pPr>
                        <w:jc w:val="center"/>
                        <w:rPr>
                          <w:sz w:val="38"/>
                        </w:rPr>
                      </w:pPr>
                      <w:r w:rsidRPr="000F71A8">
                        <w:rPr>
                          <w:sz w:val="38"/>
                        </w:rPr>
                        <w:t>Detection Phase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3170208</wp:posOffset>
                </wp:positionH>
                <wp:positionV relativeFrom="paragraph">
                  <wp:posOffset>6467152</wp:posOffset>
                </wp:positionV>
                <wp:extent cx="1354347" cy="819509"/>
                <wp:effectExtent l="38100" t="0" r="17780" b="95250"/>
                <wp:wrapNone/>
                <wp:docPr id="104" name="Elb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347" cy="819509"/>
                        </a:xfrm>
                        <a:prstGeom prst="bentConnector3">
                          <a:avLst>
                            <a:gd name="adj1" fmla="val 2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0F63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4" o:spid="_x0000_s1026" type="#_x0000_t34" style="position:absolute;margin-left:249.6pt;margin-top:509.2pt;width:106.65pt;height:64.5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" adj="65" strokecolor="#13789f [2244]" strokeweight="1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3894826</wp:posOffset>
                </wp:positionH>
                <wp:positionV relativeFrom="paragraph">
                  <wp:posOffset>5889182</wp:posOffset>
                </wp:positionV>
                <wp:extent cx="1242204" cy="569343"/>
                <wp:effectExtent l="0" t="0" r="15240" b="2159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4" cy="569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0F71A8">
                            <w:pPr>
                              <w:jc w:val="center"/>
                            </w:pPr>
                            <w:r>
                              <w:t>Hover a certain of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3" o:spid="_x0000_s1030" style="position:absolute;margin-left:306.7pt;margin-top:463.7pt;width:97.8pt;height:44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" fillcolor="white [3201]" strokecolor="#62a39f [3209]" strokeweight="2pt">
                <v:textbox>
                  <w:txbxContent>
                    <w:p w:rsidR="0013279F" w:rsidRDefault="0013279F" w:rsidP="000F71A8">
                      <w:pPr>
                        <w:jc w:val="center"/>
                      </w:pPr>
                      <w:r>
                        <w:t>Hover a certain of time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DDB5F0" wp14:editId="209995C6">
                <wp:simplePos x="0" y="0"/>
                <wp:positionH relativeFrom="column">
                  <wp:posOffset>1850103</wp:posOffset>
                </wp:positionH>
                <wp:positionV relativeFrom="paragraph">
                  <wp:posOffset>7036435</wp:posOffset>
                </wp:positionV>
                <wp:extent cx="1302588" cy="508635"/>
                <wp:effectExtent l="0" t="0" r="12065" b="2476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8" cy="508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0F71A8">
                            <w:pPr>
                              <w:jc w:val="center"/>
                            </w:pPr>
                            <w:r>
                              <w:t>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DDB5F0" id="Rounded Rectangle 102" o:spid="_x0000_s1031" style="position:absolute;margin-left:145.7pt;margin-top:554.05pt;width:102.55pt;height:40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gI8dQIAADUFAAAOAAAAZHJzL2Uyb0RvYy54bWysVN9P2zAQfp+0/8Hy+0hSKG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" fillcolor="white [3201]" strokecolor="#62a39f [3209]" strokeweight="2pt">
                <v:textbox>
                  <w:txbxContent>
                    <w:p w:rsidR="0013279F" w:rsidRDefault="0013279F" w:rsidP="000F71A8">
                      <w:pPr>
                        <w:jc w:val="center"/>
                      </w:pPr>
                      <w:r>
                        <w:t>Land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2F97D4A" wp14:editId="084829EC">
            <wp:simplePos x="0" y="0"/>
            <wp:positionH relativeFrom="column">
              <wp:posOffset>123298</wp:posOffset>
            </wp:positionH>
            <wp:positionV relativeFrom="paragraph">
              <wp:posOffset>3507740</wp:posOffset>
            </wp:positionV>
            <wp:extent cx="4761781" cy="2493010"/>
            <wp:effectExtent l="0" t="0" r="0" b="0"/>
            <wp:wrapNone/>
            <wp:docPr id="96" name="Diagram 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39BF2E" wp14:editId="78681795">
                <wp:simplePos x="0" y="0"/>
                <wp:positionH relativeFrom="column">
                  <wp:posOffset>2497347</wp:posOffset>
                </wp:positionH>
                <wp:positionV relativeFrom="paragraph">
                  <wp:posOffset>6682812</wp:posOffset>
                </wp:positionV>
                <wp:extent cx="0" cy="345056"/>
                <wp:effectExtent l="76200" t="0" r="76200" b="5524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CFBB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1" o:spid="_x0000_s1026" type="#_x0000_t32" style="position:absolute;margin-left:196.65pt;margin-top:526.2pt;width:0;height:27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" strokecolor="#13789f [2244]" strokeweight="1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5DA118" wp14:editId="3EF9FA33">
                <wp:simplePos x="0" y="0"/>
                <wp:positionH relativeFrom="column">
                  <wp:posOffset>3377194</wp:posOffset>
                </wp:positionH>
                <wp:positionV relativeFrom="paragraph">
                  <wp:posOffset>6181090</wp:posOffset>
                </wp:positionV>
                <wp:extent cx="517585" cy="0"/>
                <wp:effectExtent l="0" t="76200" r="15875" b="952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95340" id="Straight Arrow Connector 100" o:spid="_x0000_s1026" type="#_x0000_t32" style="position:absolute;margin-left:265.9pt;margin-top:486.7pt;width:40.7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" strokecolor="#13789f [2244]" strokeweight="1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004042" wp14:editId="7FADF39F">
                <wp:simplePos x="0" y="0"/>
                <wp:positionH relativeFrom="column">
                  <wp:posOffset>2497347</wp:posOffset>
                </wp:positionH>
                <wp:positionV relativeFrom="paragraph">
                  <wp:posOffset>5388850</wp:posOffset>
                </wp:positionV>
                <wp:extent cx="0" cy="319177"/>
                <wp:effectExtent l="76200" t="0" r="76200" b="6223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539DE" id="Straight Arrow Connector 99" o:spid="_x0000_s1026" type="#_x0000_t32" style="position:absolute;margin-left:196.65pt;margin-top:424.3pt;width:0;height:25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" strokecolor="#13789f [2244]" strokeweight="1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681E2F" wp14:editId="685AE1FD">
                <wp:simplePos x="0" y="0"/>
                <wp:positionH relativeFrom="column">
                  <wp:posOffset>1642984</wp:posOffset>
                </wp:positionH>
                <wp:positionV relativeFrom="paragraph">
                  <wp:posOffset>5699364</wp:posOffset>
                </wp:positionV>
                <wp:extent cx="1733706" cy="974042"/>
                <wp:effectExtent l="0" t="0" r="19050" b="17145"/>
                <wp:wrapNone/>
                <wp:docPr id="98" name="Diamon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6" cy="97404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0F71A8">
                            <w:pPr>
                              <w:jc w:val="center"/>
                            </w:pPr>
                            <w:r>
                              <w:t>Still see the mark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81E2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8" o:spid="_x0000_s1032" type="#_x0000_t4" style="position:absolute;margin-left:129.35pt;margin-top:448.75pt;width:136.5pt;height:7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" fillcolor="white [3201]" strokecolor="#62a39f [3209]" strokeweight="2pt">
                <v:textbox>
                  <w:txbxContent>
                    <w:p w:rsidR="0013279F" w:rsidRDefault="0013279F" w:rsidP="000F71A8">
                      <w:pPr>
                        <w:jc w:val="center"/>
                      </w:pPr>
                      <w:r>
                        <w:t>Still see the mark ?</w:t>
                      </w:r>
                    </w:p>
                  </w:txbxContent>
                </v:textbox>
              </v:shape>
            </w:pict>
          </mc:Fallback>
        </mc:AlternateContent>
      </w:r>
      <w:r w:rsidR="001B4EA3">
        <w:rPr>
          <w:rFonts w:asciiTheme="majorHAnsi" w:hAnsiTheme="majorHAnsi"/>
          <w:noProof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9C9CDA" wp14:editId="703A06EC">
                <wp:simplePos x="0" y="0"/>
                <wp:positionH relativeFrom="column">
                  <wp:posOffset>2479722</wp:posOffset>
                </wp:positionH>
                <wp:positionV relativeFrom="paragraph">
                  <wp:posOffset>3568675</wp:posOffset>
                </wp:positionV>
                <wp:extent cx="0" cy="362309"/>
                <wp:effectExtent l="76200" t="0" r="76200" b="571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2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5535" id="Straight Arrow Connector 97" o:spid="_x0000_s1026" type="#_x0000_t32" style="position:absolute;margin-left:195.25pt;margin-top:281pt;width:0;height:28.5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" strokecolor="#13789f [2244]" strokeweight="1pt">
                <v:stroke endarrow="block"/>
              </v:shape>
            </w:pict>
          </mc:Fallback>
        </mc:AlternateContent>
      </w:r>
      <w:r w:rsidR="001B4EA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42AA9C" wp14:editId="31981563">
                <wp:simplePos x="0" y="0"/>
                <wp:positionH relativeFrom="column">
                  <wp:posOffset>1676664</wp:posOffset>
                </wp:positionH>
                <wp:positionV relativeFrom="paragraph">
                  <wp:posOffset>3145790</wp:posOffset>
                </wp:positionV>
                <wp:extent cx="1621538" cy="405441"/>
                <wp:effectExtent l="0" t="0" r="17145" b="1397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538" cy="4054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1B4EA3">
                            <w:pPr>
                              <w:jc w:val="center"/>
                            </w:pPr>
                            <w:r>
                              <w:t>Detect the black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42AA9C" id="Rectangle 95" o:spid="_x0000_s1033" style="position:absolute;margin-left:132pt;margin-top:247.7pt;width:127.7pt;height:31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" fillcolor="white [3201]" strokecolor="#62a39f [3209]" strokeweight="2pt">
                <v:textbox>
                  <w:txbxContent>
                    <w:p w:rsidR="0013279F" w:rsidRDefault="0013279F" w:rsidP="001B4EA3">
                      <w:pPr>
                        <w:jc w:val="center"/>
                      </w:pPr>
                      <w:r>
                        <w:t>Detect the black circle</w:t>
                      </w:r>
                    </w:p>
                  </w:txbxContent>
                </v:textbox>
              </v:rect>
            </w:pict>
          </mc:Fallback>
        </mc:AlternateContent>
      </w:r>
      <w:r w:rsidR="001B4EA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795467" wp14:editId="73A7BA4C">
                <wp:simplePos x="0" y="0"/>
                <wp:positionH relativeFrom="column">
                  <wp:posOffset>2488721</wp:posOffset>
                </wp:positionH>
                <wp:positionV relativeFrom="paragraph">
                  <wp:posOffset>2386450</wp:posOffset>
                </wp:positionV>
                <wp:extent cx="0" cy="785411"/>
                <wp:effectExtent l="76200" t="0" r="57150" b="5334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5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69904" id="Straight Arrow Connector 94" o:spid="_x0000_s1026" type="#_x0000_t32" style="position:absolute;margin-left:195.95pt;margin-top:187.9pt;width:0;height:61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" strokecolor="#13789f [2244]" strokeweight="1pt">
                <v:stroke endarrow="block"/>
              </v:shape>
            </w:pict>
          </mc:Fallback>
        </mc:AlternateContent>
      </w:r>
      <w:r w:rsidR="00E2075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A2EF5F" wp14:editId="79C5C96E">
                <wp:simplePos x="0" y="0"/>
                <wp:positionH relativeFrom="column">
                  <wp:posOffset>2488721</wp:posOffset>
                </wp:positionH>
                <wp:positionV relativeFrom="paragraph">
                  <wp:posOffset>1101521</wp:posOffset>
                </wp:positionV>
                <wp:extent cx="0" cy="301925"/>
                <wp:effectExtent l="76200" t="0" r="57150" b="6032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655C8" id="Straight Arrow Connector 92" o:spid="_x0000_s1026" type="#_x0000_t32" style="position:absolute;margin-left:195.95pt;margin-top:86.75pt;width:0;height:2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" strokecolor="#13789f [2244]" strokeweight="1pt">
                <v:stroke endarrow="block"/>
              </v:shape>
            </w:pict>
          </mc:Fallback>
        </mc:AlternateContent>
      </w:r>
      <w:r w:rsidR="00E2075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CD6A76" wp14:editId="6A7A011D">
                <wp:simplePos x="0" y="0"/>
                <wp:positionH relativeFrom="column">
                  <wp:posOffset>2496029</wp:posOffset>
                </wp:positionH>
                <wp:positionV relativeFrom="paragraph">
                  <wp:posOffset>432819</wp:posOffset>
                </wp:positionV>
                <wp:extent cx="0" cy="310515"/>
                <wp:effectExtent l="76200" t="0" r="57150" b="5143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B5403" id="Straight Arrow Connector 87" o:spid="_x0000_s1026" type="#_x0000_t32" style="position:absolute;margin-left:196.55pt;margin-top:34.1pt;width:0;height:2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" strokecolor="#13789f [2244]" strokeweight="1pt">
                <v:stroke endarrow="block"/>
              </v:shape>
            </w:pict>
          </mc:Fallback>
        </mc:AlternateContent>
      </w:r>
      <w:r w:rsidR="00E2075D" w:rsidRPr="00E2075D">
        <w:rPr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89A3FA" wp14:editId="6C64A3FB">
                <wp:simplePos x="0" y="0"/>
                <wp:positionH relativeFrom="column">
                  <wp:posOffset>2483485</wp:posOffset>
                </wp:positionH>
                <wp:positionV relativeFrom="paragraph">
                  <wp:posOffset>1739265</wp:posOffset>
                </wp:positionV>
                <wp:extent cx="0" cy="310515"/>
                <wp:effectExtent l="76200" t="0" r="57150" b="5143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D1E5B" id="Straight Arrow Connector 89" o:spid="_x0000_s1026" type="#_x0000_t32" style="position:absolute;margin-left:195.55pt;margin-top:136.95pt;width:0;height:2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" strokecolor="#13789f [2244]" strokeweight="1pt">
                <v:stroke endarrow="block"/>
              </v:shape>
            </w:pict>
          </mc:Fallback>
        </mc:AlternateContent>
      </w:r>
      <w:r w:rsidR="00E2075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F3BF2E" wp14:editId="00FA303D">
                <wp:simplePos x="0" y="0"/>
                <wp:positionH relativeFrom="column">
                  <wp:posOffset>1685290</wp:posOffset>
                </wp:positionH>
                <wp:positionV relativeFrom="paragraph">
                  <wp:posOffset>1400810</wp:posOffset>
                </wp:positionV>
                <wp:extent cx="1595755" cy="318770"/>
                <wp:effectExtent l="0" t="0" r="23495" b="2413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75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E2075D">
                            <w:pPr>
                              <w:jc w:val="center"/>
                            </w:pPr>
                            <w:r>
                              <w:t>Calculate flying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3BF2E" id="Rectangle 88" o:spid="_x0000_s1034" style="position:absolute;margin-left:132.7pt;margin-top:110.3pt;width:125.65pt;height:2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" fillcolor="white [3201]" strokecolor="#62a39f [3209]" strokeweight="2pt">
                <v:textbox>
                  <w:txbxContent>
                    <w:p w:rsidR="0013279F" w:rsidRDefault="0013279F" w:rsidP="00E2075D">
                      <w:pPr>
                        <w:jc w:val="center"/>
                      </w:pPr>
                      <w:r>
                        <w:t>Calculate flying time</w:t>
                      </w:r>
                    </w:p>
                  </w:txbxContent>
                </v:textbox>
              </v:rect>
            </w:pict>
          </mc:Fallback>
        </mc:AlternateContent>
      </w:r>
      <w:r w:rsidR="00E2075D" w:rsidRPr="00E2075D">
        <w:rPr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1956A0" wp14:editId="7C1CF005">
                <wp:simplePos x="0" y="0"/>
                <wp:positionH relativeFrom="column">
                  <wp:posOffset>1689735</wp:posOffset>
                </wp:positionH>
                <wp:positionV relativeFrom="paragraph">
                  <wp:posOffset>2066290</wp:posOffset>
                </wp:positionV>
                <wp:extent cx="1595755" cy="318770"/>
                <wp:effectExtent l="0" t="0" r="23495" b="2413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75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E2075D">
                            <w:pPr>
                              <w:jc w:val="center"/>
                            </w:pPr>
                            <w:r>
                              <w:t>Moving 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956A0" id="Rectangle 90" o:spid="_x0000_s1035" style="position:absolute;margin-left:133.05pt;margin-top:162.7pt;width:125.65pt;height:25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" fillcolor="white [3201]" strokecolor="#62a39f [3209]" strokeweight="2pt">
                <v:textbox>
                  <w:txbxContent>
                    <w:p w:rsidR="0013279F" w:rsidRDefault="0013279F" w:rsidP="00E2075D">
                      <w:pPr>
                        <w:jc w:val="center"/>
                      </w:pPr>
                      <w:r>
                        <w:t>Moving forward</w:t>
                      </w:r>
                    </w:p>
                  </w:txbxContent>
                </v:textbox>
              </v:rect>
            </w:pict>
          </mc:Fallback>
        </mc:AlternateContent>
      </w:r>
      <w:r w:rsidR="00E2075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30E87C" wp14:editId="5853DE99">
                <wp:simplePos x="0" y="0"/>
                <wp:positionH relativeFrom="column">
                  <wp:posOffset>1806695</wp:posOffset>
                </wp:positionH>
                <wp:positionV relativeFrom="paragraph">
                  <wp:posOffset>738205</wp:posOffset>
                </wp:positionV>
                <wp:extent cx="1457325" cy="353060"/>
                <wp:effectExtent l="0" t="0" r="28575" b="27940"/>
                <wp:wrapNone/>
                <wp:docPr id="82" name="Parallelogram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30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E2075D">
                            <w:pPr>
                              <w:jc w:val="center"/>
                            </w:pPr>
                            <w:r>
                              <w:t>Input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0E8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2" o:spid="_x0000_s1036" type="#_x0000_t7" style="position:absolute;margin-left:142.25pt;margin-top:58.15pt;width:114.75pt;height:2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" adj="1308" fillcolor="white [3201]" strokecolor="#62a39f [3209]" strokeweight="2pt">
                <v:textbox>
                  <w:txbxContent>
                    <w:p w:rsidR="0013279F" w:rsidRDefault="0013279F" w:rsidP="00E2075D">
                      <w:pPr>
                        <w:jc w:val="center"/>
                      </w:pPr>
                      <w:r>
                        <w:t>Input distance</w:t>
                      </w:r>
                    </w:p>
                  </w:txbxContent>
                </v:textbox>
              </v:shape>
            </w:pict>
          </mc:Fallback>
        </mc:AlternateContent>
      </w:r>
      <w:r w:rsidR="00E2075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8F6FAC" wp14:editId="2DBBD607">
                <wp:simplePos x="0" y="0"/>
                <wp:positionH relativeFrom="column">
                  <wp:posOffset>2047815</wp:posOffset>
                </wp:positionH>
                <wp:positionV relativeFrom="paragraph">
                  <wp:posOffset>5966</wp:posOffset>
                </wp:positionV>
                <wp:extent cx="923026" cy="439947"/>
                <wp:effectExtent l="0" t="0" r="10795" b="1778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4399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E2075D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  <w:p w:rsidR="0013279F" w:rsidRDefault="0013279F" w:rsidP="00E207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F6FAC" id="Oval 91" o:spid="_x0000_s1037" style="position:absolute;margin-left:161.25pt;margin-top:.45pt;width:72.7pt;height:34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" fillcolor="white [3201]" strokecolor="#62a39f [3209]" strokeweight="2pt">
                <v:textbox>
                  <w:txbxContent>
                    <w:p w:rsidR="0013279F" w:rsidRDefault="0013279F" w:rsidP="00E2075D">
                      <w:pPr>
                        <w:jc w:val="center"/>
                      </w:pPr>
                      <w:r>
                        <w:t>Start</w:t>
                      </w:r>
                    </w:p>
                    <w:p w:rsidR="0013279F" w:rsidRDefault="0013279F" w:rsidP="00E2075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440A3">
        <w:br w:type="page"/>
      </w:r>
    </w:p>
    <w:p w:rsidR="00DB02F8" w:rsidRDefault="006440A3" w:rsidP="00144906">
      <w:pPr>
        <w:pStyle w:val="Heading1"/>
      </w:pPr>
      <w:bookmarkStart w:id="4" w:name="_Toc424727082"/>
      <w:r>
        <w:lastRenderedPageBreak/>
        <w:t>Solution</w:t>
      </w:r>
      <w:bookmarkEnd w:id="4"/>
      <w:r w:rsidR="00E5796A">
        <w:t xml:space="preserve"> </w:t>
      </w:r>
    </w:p>
    <w:p w:rsidR="00C86473" w:rsidRDefault="00C86473" w:rsidP="00A12B86">
      <w:pPr>
        <w:pStyle w:val="Heading2"/>
        <w:spacing w:before="240"/>
        <w:rPr>
          <w:lang w:eastAsia="en-US"/>
        </w:rPr>
      </w:pPr>
      <w:bookmarkStart w:id="5" w:name="_Toc424727083"/>
      <w:r>
        <w:rPr>
          <w:lang w:eastAsia="en-US"/>
        </w:rPr>
        <w:t>Cruising phase</w:t>
      </w:r>
      <w:bookmarkEnd w:id="5"/>
    </w:p>
    <w:p w:rsidR="00A12B86" w:rsidRDefault="00D267E1" w:rsidP="00A12B86">
      <w:pPr>
        <w:spacing w:before="240"/>
        <w:rPr>
          <w:lang w:eastAsia="en-US"/>
        </w:rPr>
      </w:pPr>
      <w:r>
        <w:rPr>
          <w:lang w:eastAsia="en-US"/>
        </w:rPr>
        <w:t>In this phase, the drone will fly straight from the starting point to the detection area. Since the camera is not good when streaming, our detection radius is</w:t>
      </w:r>
      <w:r w:rsidR="00B372D1">
        <w:rPr>
          <w:lang w:eastAsia="en-US"/>
        </w:rPr>
        <w:t xml:space="preserve"> at best</w:t>
      </w:r>
      <w:r>
        <w:rPr>
          <w:lang w:eastAsia="en-US"/>
        </w:rPr>
        <w:t xml:space="preserve"> 1.5 meter</w:t>
      </w:r>
      <w:r w:rsidR="00B372D1">
        <w:rPr>
          <w:lang w:eastAsia="en-US"/>
        </w:rPr>
        <w:t xml:space="preserve"> from the mark</w:t>
      </w:r>
      <w:r>
        <w:rPr>
          <w:lang w:eastAsia="en-US"/>
        </w:rPr>
        <w:t xml:space="preserve">. The cruising phase will </w:t>
      </w:r>
      <w:r w:rsidR="00B372D1">
        <w:rPr>
          <w:lang w:eastAsia="en-US"/>
        </w:rPr>
        <w:t>make</w:t>
      </w:r>
      <w:r>
        <w:rPr>
          <w:lang w:eastAsia="en-US"/>
        </w:rPr>
        <w:t xml:space="preserve"> the drone</w:t>
      </w:r>
      <w:r w:rsidR="00B372D1">
        <w:rPr>
          <w:lang w:eastAsia="en-US"/>
        </w:rPr>
        <w:t xml:space="preserve"> flying straight from the</w:t>
      </w:r>
      <w:r>
        <w:rPr>
          <w:lang w:eastAsia="en-US"/>
        </w:rPr>
        <w:t xml:space="preserve"> start</w:t>
      </w:r>
      <w:r w:rsidR="00B372D1">
        <w:rPr>
          <w:lang w:eastAsia="en-US"/>
        </w:rPr>
        <w:t>ing point</w:t>
      </w:r>
      <w:r>
        <w:rPr>
          <w:lang w:eastAsia="en-US"/>
        </w:rPr>
        <w:t xml:space="preserve"> and move into the detection range.</w:t>
      </w:r>
    </w:p>
    <w:p w:rsidR="00657F70" w:rsidRDefault="006D70D0" w:rsidP="00657F70">
      <w:pPr>
        <w:keepNext/>
        <w:spacing w:before="240"/>
      </w:pPr>
      <w:r>
        <w:rPr>
          <w:noProof/>
        </w:rPr>
        <w:drawing>
          <wp:inline distT="0" distB="0" distL="0" distR="0" wp14:anchorId="404D9637" wp14:editId="7B88943E">
            <wp:extent cx="4757581" cy="3207224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utomationCruisingph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56" cy="32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E1" w:rsidRDefault="00657F70" w:rsidP="00657F70">
      <w:pPr>
        <w:pStyle w:val="Caption"/>
        <w:jc w:val="left"/>
        <w:rPr>
          <w:lang w:eastAsia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Map of experiment scene</w:t>
      </w:r>
    </w:p>
    <w:p w:rsidR="00D267E1" w:rsidRDefault="006D70D0" w:rsidP="00A12B86">
      <w:pPr>
        <w:spacing w:before="240"/>
        <w:rPr>
          <w:lang w:eastAsia="en-US"/>
        </w:rPr>
      </w:pPr>
      <w:r>
        <w:rPr>
          <w:lang w:eastAsia="en-US"/>
        </w:rPr>
        <w:t xml:space="preserve">The process is simple. First, we calculated the speed of the drone, by measured the distance and the time the drone took to fly, </w:t>
      </w:r>
      <w:r w:rsidR="00572496">
        <w:rPr>
          <w:lang w:eastAsia="en-US"/>
        </w:rPr>
        <w:t xml:space="preserve">and then </w:t>
      </w:r>
      <w:r>
        <w:rPr>
          <w:lang w:eastAsia="en-US"/>
        </w:rPr>
        <w:t xml:space="preserve">put it in a linear simple velocity equation. After several experiments, we had the drone average speed is about 0.7 m/s. </w:t>
      </w:r>
      <w:r w:rsidR="00424A6A">
        <w:rPr>
          <w:lang w:eastAsia="en-US"/>
        </w:rPr>
        <w:t xml:space="preserve">So from then, user can input the initial distance they want and the drone will calculate the best time (T) it needs to reach the detect area. </w:t>
      </w:r>
    </w:p>
    <w:p w:rsidR="00B372D1" w:rsidRDefault="00424A6A" w:rsidP="00A12B86">
      <w:pPr>
        <w:spacing w:before="240"/>
        <w:rPr>
          <w:lang w:eastAsia="en-US"/>
        </w:rPr>
      </w:pPr>
      <w:r>
        <w:rPr>
          <w:lang w:eastAsia="en-US"/>
        </w:rPr>
        <w:t>After that, we program the drone, so it will</w:t>
      </w:r>
      <w:r w:rsidR="00572496">
        <w:rPr>
          <w:lang w:eastAsia="en-US"/>
        </w:rPr>
        <w:t xml:space="preserve"> keep moving</w:t>
      </w:r>
      <w:r>
        <w:rPr>
          <w:lang w:eastAsia="en-US"/>
        </w:rPr>
        <w:t xml:space="preserve"> </w:t>
      </w:r>
      <w:r w:rsidR="00572496">
        <w:rPr>
          <w:lang w:eastAsia="en-US"/>
        </w:rPr>
        <w:t xml:space="preserve">forward </w:t>
      </w:r>
      <w:r>
        <w:rPr>
          <w:lang w:eastAsia="en-US"/>
        </w:rPr>
        <w:t>(T) seconds from starting point,</w:t>
      </w:r>
      <w:r w:rsidR="00572496">
        <w:rPr>
          <w:lang w:eastAsia="en-US"/>
        </w:rPr>
        <w:t xml:space="preserve"> reach the radius 1.5 m zone, </w:t>
      </w:r>
      <w:r>
        <w:rPr>
          <w:lang w:eastAsia="en-US"/>
        </w:rPr>
        <w:t xml:space="preserve">and then the drone will </w:t>
      </w:r>
      <w:r w:rsidR="00572496">
        <w:rPr>
          <w:lang w:eastAsia="en-US"/>
        </w:rPr>
        <w:t>change</w:t>
      </w:r>
      <w:r>
        <w:rPr>
          <w:lang w:eastAsia="en-US"/>
        </w:rPr>
        <w:t xml:space="preserve"> to the detection </w:t>
      </w:r>
      <w:r w:rsidR="00572496">
        <w:rPr>
          <w:lang w:eastAsia="en-US"/>
        </w:rPr>
        <w:t>mode</w:t>
      </w:r>
      <w:r>
        <w:rPr>
          <w:lang w:eastAsia="en-US"/>
        </w:rPr>
        <w:t>.</w:t>
      </w:r>
    </w:p>
    <w:p w:rsidR="00B372D1" w:rsidRDefault="00B372D1" w:rsidP="00B372D1">
      <w:pPr>
        <w:rPr>
          <w:lang w:eastAsia="en-US"/>
        </w:rPr>
      </w:pPr>
      <w:r>
        <w:rPr>
          <w:lang w:eastAsia="en-US"/>
        </w:rPr>
        <w:br w:type="page"/>
      </w:r>
    </w:p>
    <w:p w:rsidR="00A12B86" w:rsidRDefault="003F0343" w:rsidP="0013279F">
      <w:pPr>
        <w:pStyle w:val="Heading2"/>
      </w:pPr>
      <w:bookmarkStart w:id="6" w:name="_Toc424727084"/>
      <w:r>
        <w:lastRenderedPageBreak/>
        <w:t>Detection phase</w:t>
      </w:r>
      <w:bookmarkEnd w:id="6"/>
    </w:p>
    <w:p w:rsidR="0026481F" w:rsidRDefault="0026481F" w:rsidP="00B372D1">
      <w:pPr>
        <w:spacing w:before="240"/>
      </w:pPr>
      <w:r>
        <w:softHyphen/>
        <w:t xml:space="preserve">In the process of experiment, we had tried </w:t>
      </w:r>
      <w:r w:rsidR="00572496">
        <w:t>two</w:t>
      </w:r>
      <w:r>
        <w:t xml:space="preserve"> methods of automatic navigation for the drone</w:t>
      </w:r>
      <w:r w:rsidR="003A4CC9">
        <w:t>: One with the front camera and the other with the vertical camera.</w:t>
      </w:r>
    </w:p>
    <w:p w:rsidR="00DB02F8" w:rsidRDefault="00DB02F8" w:rsidP="0003322B">
      <w:pPr>
        <w:pStyle w:val="Heading3"/>
        <w:spacing w:before="240"/>
      </w:pPr>
      <w:bookmarkStart w:id="7" w:name="_Toc424727085"/>
      <w:r>
        <w:t xml:space="preserve">Using the </w:t>
      </w:r>
      <w:r w:rsidRPr="009C0E63">
        <w:t>vertical</w:t>
      </w:r>
      <w:r>
        <w:t xml:space="preserve"> camera to detect landing symbol</w:t>
      </w:r>
      <w:bookmarkEnd w:id="7"/>
    </w:p>
    <w:p w:rsidR="00A629AC" w:rsidRPr="00A629AC" w:rsidRDefault="00A629AC" w:rsidP="0003322B">
      <w:pPr>
        <w:spacing w:before="240"/>
      </w:pPr>
      <w:r>
        <w:t>At first, we attempted to use the camera below of the drone to detect the pre-integrate</w:t>
      </w:r>
      <w:r w:rsidR="00752538">
        <w:t>d</w:t>
      </w:r>
      <w:r>
        <w:t xml:space="preserve"> land pad as the goal for the drone land on.</w:t>
      </w:r>
    </w:p>
    <w:p w:rsidR="00DD4681" w:rsidRDefault="00370893" w:rsidP="00DD4681">
      <w:pPr>
        <w:keepNext/>
      </w:pPr>
      <w:r>
        <w:t>.</w:t>
      </w:r>
      <w:r w:rsidR="00D47A99">
        <w:rPr>
          <w:noProof/>
        </w:rPr>
        <w:drawing>
          <wp:inline distT="0" distB="0" distL="0" distR="0" wp14:anchorId="05BBE5DA" wp14:editId="146D9FDC">
            <wp:extent cx="3429000" cy="192881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SC_000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48" cy="19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93" w:rsidRDefault="00DD4681" w:rsidP="00DD4681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7F70">
        <w:rPr>
          <w:noProof/>
        </w:rPr>
        <w:t>4</w:t>
      </w:r>
      <w:r>
        <w:fldChar w:fldCharType="end"/>
      </w:r>
      <w:r>
        <w:t xml:space="preserve"> </w:t>
      </w:r>
      <w:r w:rsidR="00752538">
        <w:t>the</w:t>
      </w:r>
      <w:r>
        <w:t xml:space="preserve"> original land </w:t>
      </w:r>
      <w:r w:rsidR="00752538">
        <w:t>pad comes</w:t>
      </w:r>
      <w:r>
        <w:t xml:space="preserve"> along with the drone</w:t>
      </w:r>
    </w:p>
    <w:p w:rsidR="00370893" w:rsidRPr="009C0E63" w:rsidRDefault="00370893" w:rsidP="000B2DC2">
      <w:pPr>
        <w:rPr>
          <w:rStyle w:val="SubtleEmphasis"/>
          <w:u w:val="single"/>
        </w:rPr>
      </w:pPr>
      <w:r w:rsidRPr="009C0E63">
        <w:rPr>
          <w:rStyle w:val="SubtleEmphasis"/>
          <w:u w:val="single"/>
        </w:rPr>
        <w:t>Advantage</w:t>
      </w:r>
    </w:p>
    <w:p w:rsidR="00370893" w:rsidRDefault="000B2DC2" w:rsidP="000B2DC2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 w:rsidRPr="000B2DC2">
        <w:rPr>
          <w:rStyle w:val="SubtleEmphasis"/>
          <w:i w:val="0"/>
          <w:color w:val="264356" w:themeColor="text2" w:themeShade="BF"/>
        </w:rPr>
        <w:t xml:space="preserve">The </w:t>
      </w:r>
      <w:r w:rsidR="00B046E1" w:rsidRPr="000B2DC2">
        <w:rPr>
          <w:rStyle w:val="SubtleEmphasis"/>
          <w:i w:val="0"/>
          <w:color w:val="264356" w:themeColor="text2" w:themeShade="BF"/>
        </w:rPr>
        <w:t>drone</w:t>
      </w:r>
      <w:r w:rsidR="00B046E1">
        <w:rPr>
          <w:rStyle w:val="SubtleEmphasis"/>
          <w:i w:val="0"/>
          <w:color w:val="264356" w:themeColor="text2" w:themeShade="BF"/>
        </w:rPr>
        <w:t>,</w:t>
      </w:r>
      <w:r w:rsidR="00B046E1" w:rsidRPr="000B2DC2">
        <w:rPr>
          <w:rStyle w:val="SubtleEmphasis"/>
          <w:i w:val="0"/>
          <w:color w:val="264356" w:themeColor="text2" w:themeShade="BF"/>
        </w:rPr>
        <w:t xml:space="preserve"> </w:t>
      </w:r>
      <w:r w:rsidR="00B046E1">
        <w:rPr>
          <w:rStyle w:val="SubtleEmphasis"/>
          <w:i w:val="0"/>
          <w:color w:val="264356" w:themeColor="text2" w:themeShade="BF"/>
        </w:rPr>
        <w:t xml:space="preserve">once hover on this landmark, </w:t>
      </w:r>
      <w:r w:rsidR="00B046E1">
        <w:rPr>
          <w:rStyle w:val="SubtleEmphasis"/>
          <w:rFonts w:ascii="Cambria" w:hAnsi="Cambria"/>
          <w:i w:val="0"/>
          <w:color w:val="264356" w:themeColor="text2" w:themeShade="BF"/>
          <w:lang w:val="vi-VN"/>
        </w:rPr>
        <w:t>within</w:t>
      </w:r>
      <w:r w:rsidR="00B046E1">
        <w:rPr>
          <w:rStyle w:val="SubtleEmphasis"/>
          <w:i w:val="0"/>
          <w:color w:val="264356" w:themeColor="text2" w:themeShade="BF"/>
        </w:rPr>
        <w:t xml:space="preserve"> its</w:t>
      </w:r>
      <w:r>
        <w:rPr>
          <w:rStyle w:val="SubtleEmphasis"/>
          <w:i w:val="0"/>
          <w:color w:val="264356" w:themeColor="text2" w:themeShade="BF"/>
        </w:rPr>
        <w:t xml:space="preserve"> own firmware, will </w:t>
      </w:r>
      <w:r w:rsidR="00B046E1">
        <w:rPr>
          <w:rStyle w:val="SubtleEmphasis"/>
          <w:i w:val="0"/>
          <w:color w:val="264356" w:themeColor="text2" w:themeShade="BF"/>
        </w:rPr>
        <w:t>automatically land in the center of the pad.</w:t>
      </w:r>
    </w:p>
    <w:p w:rsidR="00B046E1" w:rsidRDefault="00B046E1" w:rsidP="000B2DC2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>
        <w:rPr>
          <w:rStyle w:val="SubtleEmphasis"/>
          <w:i w:val="0"/>
          <w:color w:val="264356" w:themeColor="text2" w:themeShade="BF"/>
        </w:rPr>
        <w:t>It is easier to detect the pad through the camera, with fewer noises.</w:t>
      </w:r>
    </w:p>
    <w:p w:rsidR="00B046E1" w:rsidRDefault="00B046E1" w:rsidP="000B2DC2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>
        <w:rPr>
          <w:rStyle w:val="SubtleEmphasis"/>
          <w:i w:val="0"/>
          <w:color w:val="264356" w:themeColor="text2" w:themeShade="BF"/>
        </w:rPr>
        <w:t>The dron</w:t>
      </w:r>
      <w:r w:rsidR="00012B4A">
        <w:rPr>
          <w:rStyle w:val="SubtleEmphasis"/>
          <w:i w:val="0"/>
          <w:color w:val="264356" w:themeColor="text2" w:themeShade="BF"/>
        </w:rPr>
        <w:t>e has a sensor below, which</w:t>
      </w:r>
      <w:r>
        <w:rPr>
          <w:rStyle w:val="SubtleEmphasis"/>
          <w:i w:val="0"/>
          <w:color w:val="264356" w:themeColor="text2" w:themeShade="BF"/>
        </w:rPr>
        <w:t xml:space="preserve"> keep</w:t>
      </w:r>
      <w:r w:rsidR="00012B4A">
        <w:rPr>
          <w:rStyle w:val="SubtleEmphasis"/>
          <w:i w:val="0"/>
          <w:color w:val="264356" w:themeColor="text2" w:themeShade="BF"/>
        </w:rPr>
        <w:t>s</w:t>
      </w:r>
      <w:r>
        <w:rPr>
          <w:rStyle w:val="SubtleEmphasis"/>
          <w:i w:val="0"/>
          <w:color w:val="264356" w:themeColor="text2" w:themeShade="BF"/>
        </w:rPr>
        <w:t xml:space="preserve"> t</w:t>
      </w:r>
      <w:r w:rsidR="00012B4A">
        <w:rPr>
          <w:rStyle w:val="SubtleEmphasis"/>
          <w:i w:val="0"/>
          <w:color w:val="264356" w:themeColor="text2" w:themeShade="BF"/>
        </w:rPr>
        <w:t>he flying height constant,</w:t>
      </w:r>
      <w:r>
        <w:rPr>
          <w:rStyle w:val="SubtleEmphasis"/>
          <w:i w:val="0"/>
          <w:color w:val="264356" w:themeColor="text2" w:themeShade="BF"/>
        </w:rPr>
        <w:t xml:space="preserve"> me</w:t>
      </w:r>
      <w:r w:rsidR="00012B4A">
        <w:rPr>
          <w:rStyle w:val="SubtleEmphasis"/>
          <w:i w:val="0"/>
          <w:color w:val="264356" w:themeColor="text2" w:themeShade="BF"/>
        </w:rPr>
        <w:t>aning</w:t>
      </w:r>
      <w:r>
        <w:rPr>
          <w:rStyle w:val="SubtleEmphasis"/>
          <w:i w:val="0"/>
          <w:color w:val="264356" w:themeColor="text2" w:themeShade="BF"/>
        </w:rPr>
        <w:t xml:space="preserve"> that the distance between the camera and the pad will not distort the image</w:t>
      </w:r>
      <w:r w:rsidR="00E2075D">
        <w:rPr>
          <w:rStyle w:val="SubtleEmphasis"/>
          <w:i w:val="0"/>
          <w:color w:val="264356" w:themeColor="text2" w:themeShade="BF"/>
        </w:rPr>
        <w:t xml:space="preserve"> of the pad</w:t>
      </w:r>
      <w:r>
        <w:rPr>
          <w:rStyle w:val="SubtleEmphasis"/>
          <w:i w:val="0"/>
          <w:color w:val="264356" w:themeColor="text2" w:themeShade="BF"/>
        </w:rPr>
        <w:t>.</w:t>
      </w:r>
    </w:p>
    <w:p w:rsidR="00B046E1" w:rsidRPr="009C0E63" w:rsidRDefault="00B046E1" w:rsidP="00B046E1">
      <w:pPr>
        <w:rPr>
          <w:rStyle w:val="SubtleEmphasis"/>
          <w:u w:val="single"/>
        </w:rPr>
      </w:pPr>
      <w:r w:rsidRPr="009C0E63">
        <w:rPr>
          <w:rStyle w:val="SubtleEmphasis"/>
          <w:u w:val="single"/>
        </w:rPr>
        <w:t>Disadvantage</w:t>
      </w:r>
    </w:p>
    <w:p w:rsidR="00E5796A" w:rsidRPr="00E5796A" w:rsidRDefault="00B046E1" w:rsidP="00B046E1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>The</w:t>
      </w:r>
      <w:r w:rsidR="00F30749">
        <w:t xml:space="preserve"> delay of the data transfer between the </w:t>
      </w:r>
      <w:r w:rsidR="0004578D">
        <w:t xml:space="preserve">drone and the computer is too high and unstable. It affects the landing command and </w:t>
      </w:r>
      <w:r w:rsidR="00DD3B7F">
        <w:t>makes</w:t>
      </w:r>
      <w:r w:rsidR="0004578D">
        <w:t xml:space="preserve"> the drone unable to </w:t>
      </w:r>
      <w:r w:rsidR="00E5796A">
        <w:t>hover exactly up above the pad.</w:t>
      </w:r>
    </w:p>
    <w:p w:rsidR="00842D36" w:rsidRPr="00B372D1" w:rsidRDefault="00E5796A" w:rsidP="0013279F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>Through experiments, it is difficult to keep the drone flying straight. In addition, the</w:t>
      </w:r>
      <w:r w:rsidR="00DD3B7F">
        <w:t xml:space="preserve"> </w:t>
      </w:r>
      <w:r w:rsidR="003448E8">
        <w:t xml:space="preserve">cover </w:t>
      </w:r>
      <w:r w:rsidR="00DD3B7F">
        <w:t>range of the camera is small, so once the drone misses the pad due to th</w:t>
      </w:r>
      <w:r w:rsidR="00DD1C0E">
        <w:t>e time delay or unstable flying process</w:t>
      </w:r>
      <w:r w:rsidR="00DD3B7F">
        <w:t>, the drone could not move back.</w:t>
      </w:r>
    </w:p>
    <w:p w:rsidR="00E5796A" w:rsidRDefault="00E5796A" w:rsidP="00B372D1">
      <w:pPr>
        <w:rPr>
          <w:rFonts w:eastAsiaTheme="majorEastAsia" w:cstheme="majorBidi"/>
          <w:lang w:eastAsia="en-US"/>
        </w:rPr>
      </w:pPr>
    </w:p>
    <w:p w:rsidR="00572496" w:rsidRDefault="00572496">
      <w:pPr>
        <w:rPr>
          <w:rFonts w:eastAsiaTheme="majorEastAsia" w:cstheme="majorBidi"/>
          <w:lang w:eastAsia="en-US"/>
        </w:rPr>
      </w:pPr>
      <w:r>
        <w:rPr>
          <w:rFonts w:eastAsiaTheme="majorEastAsia" w:cstheme="majorBidi"/>
          <w:lang w:eastAsia="en-US"/>
        </w:rPr>
        <w:br w:type="page"/>
      </w:r>
    </w:p>
    <w:p w:rsidR="00354939" w:rsidRDefault="00572496" w:rsidP="00572496">
      <w:pPr>
        <w:pStyle w:val="Heading3"/>
        <w:rPr>
          <w:lang w:eastAsia="en-US"/>
        </w:rPr>
      </w:pPr>
      <w:bookmarkStart w:id="8" w:name="_Toc424727086"/>
      <w:r>
        <w:rPr>
          <w:lang w:eastAsia="en-US"/>
        </w:rPr>
        <w:lastRenderedPageBreak/>
        <w:t>Using the horizontal camera (front camera) to detect the landing mark</w:t>
      </w:r>
      <w:bookmarkEnd w:id="8"/>
    </w:p>
    <w:p w:rsidR="00354939" w:rsidRDefault="00354939" w:rsidP="0003322B">
      <w:pPr>
        <w:spacing w:before="240"/>
        <w:rPr>
          <w:lang w:eastAsia="en-US"/>
        </w:rPr>
      </w:pPr>
      <w:r>
        <w:rPr>
          <w:lang w:eastAsia="en-US"/>
        </w:rPr>
        <w:t xml:space="preserve">Because using the vertical camera </w:t>
      </w:r>
      <w:r w:rsidR="0003322B">
        <w:rPr>
          <w:lang w:eastAsia="en-US"/>
        </w:rPr>
        <w:t>was proven</w:t>
      </w:r>
      <w:r>
        <w:rPr>
          <w:lang w:eastAsia="en-US"/>
        </w:rPr>
        <w:t xml:space="preserve"> </w:t>
      </w:r>
      <w:r w:rsidR="005F2022">
        <w:rPr>
          <w:lang w:eastAsia="en-US"/>
        </w:rPr>
        <w:t>difficult</w:t>
      </w:r>
      <w:r>
        <w:rPr>
          <w:lang w:eastAsia="en-US"/>
        </w:rPr>
        <w:t xml:space="preserve"> and unstable, we moved to using front camera. For that reason, we </w:t>
      </w:r>
      <w:r w:rsidR="006030A3">
        <w:rPr>
          <w:lang w:eastAsia="en-US"/>
        </w:rPr>
        <w:t xml:space="preserve">make an impromptu landing mark and put it in the goal. To get the best result, we had to fix the flying height of the drone. </w:t>
      </w:r>
    </w:p>
    <w:p w:rsidR="006030A3" w:rsidRDefault="00E55F87" w:rsidP="006030A3">
      <w:pPr>
        <w:keepNext/>
      </w:pPr>
      <w:r>
        <w:rPr>
          <w:noProof/>
        </w:rPr>
        <w:drawing>
          <wp:inline distT="0" distB="0" distL="0" distR="0">
            <wp:extent cx="5038725" cy="2834172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SC_000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22" cy="28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96" w:rsidRDefault="006030A3" w:rsidP="006030A3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7F70">
        <w:rPr>
          <w:noProof/>
        </w:rPr>
        <w:t>5</w:t>
      </w:r>
      <w:r>
        <w:fldChar w:fldCharType="end"/>
      </w:r>
      <w:r>
        <w:t xml:space="preserve"> The landing mark </w:t>
      </w:r>
    </w:p>
    <w:p w:rsidR="008D4DEC" w:rsidRDefault="000D49E4">
      <w:pPr>
        <w:rPr>
          <w:rFonts w:eastAsiaTheme="majorEastAsia" w:cstheme="majorBidi"/>
          <w:lang w:eastAsia="en-US"/>
        </w:rPr>
      </w:pPr>
      <w:r>
        <w:rPr>
          <w:rFonts w:eastAsiaTheme="majorEastAsia" w:cstheme="majorBidi"/>
          <w:lang w:eastAsia="en-US"/>
        </w:rPr>
        <w:t>It is not recommended</w:t>
      </w:r>
      <w:r w:rsidR="00B33BB5">
        <w:rPr>
          <w:rFonts w:eastAsiaTheme="majorEastAsia" w:cstheme="majorBidi"/>
          <w:lang w:eastAsia="en-US"/>
        </w:rPr>
        <w:t xml:space="preserve"> to use two cameras at the same time, because it will increase the delay and makes the connection between the application and the drone slow. </w:t>
      </w:r>
      <w:r w:rsidR="001624C7">
        <w:rPr>
          <w:rFonts w:eastAsiaTheme="majorEastAsia" w:cstheme="majorBidi"/>
          <w:lang w:eastAsia="en-US"/>
        </w:rPr>
        <w:t>Moreover,</w:t>
      </w:r>
      <w:r>
        <w:rPr>
          <w:rFonts w:eastAsiaTheme="majorEastAsia" w:cstheme="majorBidi"/>
          <w:lang w:eastAsia="en-US"/>
        </w:rPr>
        <w:t xml:space="preserve"> changing the camera channel between </w:t>
      </w:r>
      <w:r w:rsidR="001624C7">
        <w:rPr>
          <w:rFonts w:eastAsiaTheme="majorEastAsia" w:cstheme="majorBidi"/>
          <w:lang w:eastAsia="en-US"/>
        </w:rPr>
        <w:t>processes</w:t>
      </w:r>
      <w:r>
        <w:rPr>
          <w:rFonts w:eastAsiaTheme="majorEastAsia" w:cstheme="majorBidi"/>
          <w:lang w:eastAsia="en-US"/>
        </w:rPr>
        <w:t xml:space="preserve"> is</w:t>
      </w:r>
      <w:r w:rsidR="001624C7">
        <w:rPr>
          <w:rFonts w:eastAsiaTheme="majorEastAsia" w:cstheme="majorBidi"/>
          <w:lang w:eastAsia="en-US"/>
        </w:rPr>
        <w:t xml:space="preserve"> also</w:t>
      </w:r>
      <w:r>
        <w:rPr>
          <w:rFonts w:eastAsiaTheme="majorEastAsia" w:cstheme="majorBidi"/>
          <w:lang w:eastAsia="en-US"/>
        </w:rPr>
        <w:t xml:space="preserve"> not advised, because there may exist the case when the </w:t>
      </w:r>
      <w:r w:rsidR="001624C7">
        <w:rPr>
          <w:rFonts w:eastAsiaTheme="majorEastAsia" w:cstheme="majorBidi"/>
          <w:lang w:eastAsia="en-US"/>
        </w:rPr>
        <w:t>drone knocks</w:t>
      </w:r>
      <w:r>
        <w:rPr>
          <w:rFonts w:eastAsiaTheme="majorEastAsia" w:cstheme="majorBidi"/>
          <w:lang w:eastAsia="en-US"/>
        </w:rPr>
        <w:t xml:space="preserve"> down the landmark due to the moving delay. </w:t>
      </w:r>
      <w:r w:rsidR="001624C7">
        <w:rPr>
          <w:rFonts w:eastAsiaTheme="majorEastAsia" w:cstheme="majorBidi"/>
          <w:lang w:eastAsia="en-US"/>
        </w:rPr>
        <w:t>Therefore,</w:t>
      </w:r>
      <w:r>
        <w:rPr>
          <w:rFonts w:eastAsiaTheme="majorEastAsia" w:cstheme="majorBidi"/>
          <w:lang w:eastAsia="en-US"/>
        </w:rPr>
        <w:t xml:space="preserve"> our final solution is program the drone so it will move to the mark as close as possible and then land itself there.</w:t>
      </w:r>
    </w:p>
    <w:p w:rsidR="008D4DEC" w:rsidRPr="009C0E63" w:rsidRDefault="008D4DEC" w:rsidP="008D4DEC">
      <w:pPr>
        <w:rPr>
          <w:rStyle w:val="SubtleEmphasis"/>
          <w:u w:val="single"/>
        </w:rPr>
      </w:pPr>
      <w:r w:rsidRPr="009C0E63">
        <w:rPr>
          <w:rStyle w:val="SubtleEmphasis"/>
          <w:u w:val="single"/>
        </w:rPr>
        <w:t>Advantage</w:t>
      </w:r>
    </w:p>
    <w:p w:rsidR="008D4DEC" w:rsidRDefault="008D4DEC" w:rsidP="008D4DEC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>
        <w:rPr>
          <w:rStyle w:val="SubtleEmphasis"/>
          <w:i w:val="0"/>
          <w:color w:val="264356" w:themeColor="text2" w:themeShade="BF"/>
        </w:rPr>
        <w:t>Wider camera range allow</w:t>
      </w:r>
      <w:r w:rsidR="00BC0CEC">
        <w:rPr>
          <w:rStyle w:val="SubtleEmphasis"/>
          <w:i w:val="0"/>
          <w:color w:val="264356" w:themeColor="text2" w:themeShade="BF"/>
        </w:rPr>
        <w:t>s</w:t>
      </w:r>
      <w:r>
        <w:rPr>
          <w:rStyle w:val="SubtleEmphasis"/>
          <w:i w:val="0"/>
          <w:color w:val="264356" w:themeColor="text2" w:themeShade="BF"/>
        </w:rPr>
        <w:t xml:space="preserve"> the ma</w:t>
      </w:r>
      <w:r w:rsidR="00BC0CEC">
        <w:rPr>
          <w:rStyle w:val="SubtleEmphasis"/>
          <w:i w:val="0"/>
          <w:color w:val="264356" w:themeColor="text2" w:themeShade="BF"/>
        </w:rPr>
        <w:t>rk always trackable.</w:t>
      </w:r>
    </w:p>
    <w:p w:rsidR="00BC0CEC" w:rsidRDefault="00BC0CEC" w:rsidP="008D4DEC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>
        <w:rPr>
          <w:rStyle w:val="SubtleEmphasis"/>
          <w:i w:val="0"/>
          <w:color w:val="264356" w:themeColor="text2" w:themeShade="BF"/>
        </w:rPr>
        <w:t>The flying delay does not affect the mark tracking much.</w:t>
      </w:r>
    </w:p>
    <w:p w:rsidR="00E55F87" w:rsidRPr="00657F70" w:rsidRDefault="00E55F87" w:rsidP="0013279F">
      <w:pPr>
        <w:pStyle w:val="ListParagraph"/>
        <w:numPr>
          <w:ilvl w:val="0"/>
          <w:numId w:val="8"/>
        </w:numPr>
        <w:rPr>
          <w:rStyle w:val="SubtleEmphasis"/>
          <w:i w:val="0"/>
          <w:color w:val="264356" w:themeColor="text2" w:themeShade="BF"/>
        </w:rPr>
      </w:pPr>
      <w:r w:rsidRPr="00657F70">
        <w:rPr>
          <w:rStyle w:val="SubtleEmphasis"/>
          <w:i w:val="0"/>
          <w:color w:val="264356" w:themeColor="text2" w:themeShade="BF"/>
        </w:rPr>
        <w:t>The height of the tracking mark is fixed, so it is easier for navigation.</w:t>
      </w:r>
    </w:p>
    <w:p w:rsidR="008D4DEC" w:rsidRPr="009C0E63" w:rsidRDefault="008D4DEC" w:rsidP="008D4DEC">
      <w:pPr>
        <w:rPr>
          <w:rStyle w:val="SubtleEmphasis"/>
          <w:u w:val="single"/>
        </w:rPr>
      </w:pPr>
      <w:r w:rsidRPr="009C0E63">
        <w:rPr>
          <w:rStyle w:val="SubtleEmphasis"/>
          <w:u w:val="single"/>
        </w:rPr>
        <w:t>Disadvantage</w:t>
      </w:r>
    </w:p>
    <w:p w:rsidR="008D4DEC" w:rsidRPr="00DD1C0E" w:rsidRDefault="00BC0CEC" w:rsidP="008D4DEC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 xml:space="preserve">The front </w:t>
      </w:r>
      <w:r w:rsidR="00DD1C0E">
        <w:t>camera caught more noises compare to the vertical camera.</w:t>
      </w:r>
    </w:p>
    <w:p w:rsidR="00DD1C0E" w:rsidRPr="00657F70" w:rsidRDefault="00DD1C0E" w:rsidP="008D4DEC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>When the drone is too near the mark, it is more difficult to track the mark.</w:t>
      </w:r>
    </w:p>
    <w:p w:rsidR="00657F70" w:rsidRPr="00E55F87" w:rsidRDefault="00657F70" w:rsidP="008D4DEC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>The drone easy pick up other points in the scene as new tracking mark.</w:t>
      </w:r>
    </w:p>
    <w:p w:rsidR="00E55F87" w:rsidRDefault="00E55F87" w:rsidP="00E55F87">
      <w:pPr>
        <w:rPr>
          <w:rStyle w:val="SubtleEmphasis"/>
          <w:u w:val="single"/>
        </w:rPr>
      </w:pPr>
    </w:p>
    <w:p w:rsidR="00E55F87" w:rsidRPr="009C0E63" w:rsidRDefault="00AA5731" w:rsidP="00E55F87">
      <w:pPr>
        <w:rPr>
          <w:rStyle w:val="SubtleEmphasis"/>
          <w:u w:val="single"/>
        </w:rPr>
      </w:pPr>
      <w:r>
        <w:rPr>
          <w:rStyle w:val="SubtleEmphasis"/>
          <w:u w:val="single"/>
        </w:rPr>
        <w:lastRenderedPageBreak/>
        <w:t>Temporary s</w:t>
      </w:r>
      <w:r w:rsidR="00E55F87">
        <w:rPr>
          <w:rStyle w:val="SubtleEmphasis"/>
          <w:u w:val="single"/>
        </w:rPr>
        <w:t>olution</w:t>
      </w:r>
    </w:p>
    <w:p w:rsidR="00E55F87" w:rsidRPr="003B4F8B" w:rsidRDefault="00E55F87" w:rsidP="00E55F87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>In order to get fewer noises, we use white tape to cover some part of the experiment scene.</w:t>
      </w:r>
    </w:p>
    <w:p w:rsidR="003B4F8B" w:rsidRPr="00E55F87" w:rsidRDefault="003B4F8B" w:rsidP="00E55F87">
      <w:pPr>
        <w:pStyle w:val="ListParagraph"/>
        <w:numPr>
          <w:ilvl w:val="0"/>
          <w:numId w:val="8"/>
        </w:numPr>
        <w:rPr>
          <w:rFonts w:eastAsiaTheme="majorEastAsia" w:cstheme="majorBidi"/>
          <w:lang w:eastAsia="en-US"/>
        </w:rPr>
      </w:pPr>
      <w:r>
        <w:t xml:space="preserve">When the drone misses the target while being too close, we let the drone land after a certain of time. </w:t>
      </w:r>
    </w:p>
    <w:p w:rsidR="00657F70" w:rsidRDefault="00E55F87" w:rsidP="00657F70">
      <w:pPr>
        <w:pStyle w:val="ListParagraph"/>
        <w:keepNext/>
      </w:pPr>
      <w:r>
        <w:rPr>
          <w:rFonts w:eastAsiaTheme="majorEastAsia" w:cstheme="majorBidi"/>
          <w:noProof/>
        </w:rPr>
        <w:drawing>
          <wp:inline distT="0" distB="0" distL="0" distR="0" wp14:anchorId="42A576B6" wp14:editId="60C7FA48">
            <wp:extent cx="4114961" cy="23145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DSC_000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75" cy="23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87" w:rsidRDefault="00657F70" w:rsidP="00657F70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="007953A3">
        <w:t>The original color is dark blue, then we use white tape to cover it.</w:t>
      </w:r>
    </w:p>
    <w:p w:rsidR="00572496" w:rsidRDefault="007953A3" w:rsidP="008D4DEC">
      <w:pPr>
        <w:pStyle w:val="Heading1"/>
        <w:rPr>
          <w:lang w:eastAsia="en-US"/>
        </w:rPr>
      </w:pPr>
      <w:r>
        <w:rPr>
          <w:lang w:eastAsia="en-US"/>
        </w:rPr>
        <w:t>A</w:t>
      </w:r>
      <w:r w:rsidR="008D4DEC">
        <w:rPr>
          <w:lang w:eastAsia="en-US"/>
        </w:rPr>
        <w:t>lgorithm Explanation</w:t>
      </w:r>
    </w:p>
    <w:p w:rsidR="008D4DEC" w:rsidRDefault="008D4DEC" w:rsidP="008D4DEC">
      <w:pPr>
        <w:pStyle w:val="Heading2"/>
        <w:rPr>
          <w:lang w:eastAsia="en-US"/>
        </w:rPr>
      </w:pPr>
      <w:r>
        <w:rPr>
          <w:lang w:eastAsia="en-US"/>
        </w:rPr>
        <w:t>Image Process Algorithm</w:t>
      </w:r>
    </w:p>
    <w:p w:rsidR="0054219C" w:rsidRDefault="0054219C">
      <w:pPr>
        <w:rPr>
          <w:sz w:val="32"/>
          <w:szCs w:val="28"/>
          <w:lang w:eastAsia="en-US"/>
        </w:rPr>
      </w:pPr>
      <w:r>
        <w:rPr>
          <w:lang w:eastAsia="en-US"/>
        </w:rPr>
        <w:br w:type="page"/>
      </w:r>
    </w:p>
    <w:p w:rsidR="008D4DEC" w:rsidRDefault="008D4DEC" w:rsidP="008D4DEC">
      <w:pPr>
        <w:pStyle w:val="Heading2"/>
        <w:rPr>
          <w:lang w:eastAsia="en-US"/>
        </w:rPr>
      </w:pPr>
      <w:r>
        <w:rPr>
          <w:lang w:eastAsia="en-US"/>
        </w:rPr>
        <w:lastRenderedPageBreak/>
        <w:t>Goal tracking algorithm</w:t>
      </w:r>
    </w:p>
    <w:p w:rsidR="008D4DEC" w:rsidRDefault="00A92042" w:rsidP="008D4DEC">
      <w:pPr>
        <w:rPr>
          <w:lang w:eastAsia="en-US"/>
        </w:rPr>
      </w:pPr>
      <w:r>
        <w:rPr>
          <w:lang w:eastAsia="en-US"/>
        </w:rPr>
        <w:t>We have two parameters as input for the control machine</w:t>
      </w:r>
      <w:r w:rsidR="00AA5731">
        <w:rPr>
          <w:lang w:eastAsia="en-US"/>
        </w:rPr>
        <w:t>. Since the drone is unstable, we can only hope to achieve a certain range value of the parameter.</w:t>
      </w:r>
    </w:p>
    <w:p w:rsidR="00A92042" w:rsidRPr="00A92042" w:rsidRDefault="00A92042" w:rsidP="00A92042">
      <w:pPr>
        <w:pStyle w:val="Heading3"/>
        <w:ind w:hanging="126"/>
      </w:pPr>
      <w:r w:rsidRPr="00A92042">
        <w:t>For horizontal navigation</w:t>
      </w:r>
    </w:p>
    <w:p w:rsidR="00D60C5E" w:rsidRDefault="00EF06FF" w:rsidP="001A2BDA">
      <w:pPr>
        <w:spacing w:before="240"/>
        <w:rPr>
          <w:lang w:eastAsia="en-US"/>
        </w:rPr>
      </w:pPr>
      <w:r>
        <w:rPr>
          <w:lang w:eastAsia="en-US"/>
        </w:rPr>
        <w:t xml:space="preserve">Center X is the coordinate in the horizontal direction </w:t>
      </w:r>
      <w:r w:rsidR="00D60C5E">
        <w:rPr>
          <w:lang w:eastAsia="en-US"/>
        </w:rPr>
        <w:t xml:space="preserve">in our geometry system, with the origin point </w:t>
      </w:r>
      <w:r>
        <w:rPr>
          <w:lang w:eastAsia="en-US"/>
        </w:rPr>
        <w:t>is the most left</w:t>
      </w:r>
      <w:r w:rsidR="00D60C5E">
        <w:rPr>
          <w:lang w:eastAsia="en-US"/>
        </w:rPr>
        <w:t xml:space="preserve"> point of the</w:t>
      </w:r>
      <w:r>
        <w:rPr>
          <w:lang w:eastAsia="en-US"/>
        </w:rPr>
        <w:t xml:space="preserve"> monitor of our </w:t>
      </w:r>
      <w:r w:rsidR="003E6A9E">
        <w:rPr>
          <w:lang w:eastAsia="en-US"/>
        </w:rPr>
        <w:t>application. The</w:t>
      </w:r>
      <w:r w:rsidR="00D60C5E">
        <w:rPr>
          <w:lang w:eastAsia="en-US"/>
        </w:rPr>
        <w:t xml:space="preserve"> desire point is at the middle of the screen, which </w:t>
      </w:r>
      <w:r w:rsidR="00DC0651">
        <w:rPr>
          <w:lang w:eastAsia="en-US"/>
        </w:rPr>
        <w:t>is</w:t>
      </w:r>
      <w:r w:rsidR="00D60C5E">
        <w:rPr>
          <w:lang w:eastAsia="en-US"/>
        </w:rPr>
        <w:t xml:space="preserve"> 340 through measurement.</w:t>
      </w:r>
    </w:p>
    <w:p w:rsidR="00A92042" w:rsidRDefault="00A92042" w:rsidP="001A2BDA">
      <w:pPr>
        <w:spacing w:before="240"/>
        <w:rPr>
          <w:lang w:eastAsia="en-US"/>
        </w:rPr>
      </w:pPr>
      <w:r>
        <w:rPr>
          <w:lang w:eastAsia="en-US"/>
        </w:rPr>
        <w:t>We use center X as the control input to satisfy the following condition</w:t>
      </w:r>
    </w:p>
    <w:p w:rsidR="00A92042" w:rsidRPr="008D4DEC" w:rsidRDefault="0013279F" w:rsidP="008D4DEC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B81DC4" wp14:editId="415AC809">
                <wp:simplePos x="0" y="0"/>
                <wp:positionH relativeFrom="column">
                  <wp:posOffset>3768090</wp:posOffset>
                </wp:positionH>
                <wp:positionV relativeFrom="paragraph">
                  <wp:posOffset>490220</wp:posOffset>
                </wp:positionV>
                <wp:extent cx="942975" cy="30480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DF5332">
                            <w:pPr>
                              <w:jc w:val="center"/>
                            </w:pPr>
                            <w:r>
                              <w:t>Moving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81DC4" id="Rectangle 122" o:spid="_x0000_s1038" style="position:absolute;margin-left:296.7pt;margin-top:38.6pt;width:74.25pt;height:2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" fillcolor="white [3201]" strokecolor="black [3200]" strokeweight="2pt">
                <v:textbox>
                  <w:txbxContent>
                    <w:p w:rsidR="0013279F" w:rsidRDefault="0013279F" w:rsidP="00DF5332">
                      <w:pPr>
                        <w:jc w:val="center"/>
                      </w:pPr>
                      <w:r>
                        <w:t>Moving</w:t>
                      </w:r>
                    </w:p>
                  </w:txbxContent>
                </v:textbox>
              </v:rect>
            </w:pict>
          </mc:Fallback>
        </mc:AlternateContent>
      </w:r>
      <w:r w:rsidR="00FE063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C17505" wp14:editId="7BB30AC4">
                <wp:simplePos x="0" y="0"/>
                <wp:positionH relativeFrom="column">
                  <wp:posOffset>2310765</wp:posOffset>
                </wp:positionH>
                <wp:positionV relativeFrom="paragraph">
                  <wp:posOffset>339090</wp:posOffset>
                </wp:positionV>
                <wp:extent cx="800100" cy="495300"/>
                <wp:effectExtent l="0" t="0" r="1905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DF5332">
                            <w:pPr>
                              <w:jc w:val="center"/>
                            </w:pPr>
                            <w:r>
                              <w:t>Direction,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17505" id="Rectangle 123" o:spid="_x0000_s1039" style="position:absolute;margin-left:181.95pt;margin-top:26.7pt;width:63pt;height:3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" fillcolor="white [3201]" strokecolor="black [3200]" strokeweight="2pt">
                <v:textbox>
                  <w:txbxContent>
                    <w:p w:rsidR="0013279F" w:rsidRDefault="0013279F" w:rsidP="00DF5332">
                      <w:pPr>
                        <w:jc w:val="center"/>
                      </w:pPr>
                      <w:r>
                        <w:t>Direction, speed</w:t>
                      </w:r>
                    </w:p>
                  </w:txbxContent>
                </v:textbox>
              </v:rect>
            </w:pict>
          </mc:Fallback>
        </mc:AlternateContent>
      </w:r>
      <w:r w:rsidR="00A679A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B10C1F" wp14:editId="092AD21D">
                <wp:simplePos x="0" y="0"/>
                <wp:positionH relativeFrom="margin">
                  <wp:posOffset>-28575</wp:posOffset>
                </wp:positionH>
                <wp:positionV relativeFrom="paragraph">
                  <wp:posOffset>537845</wp:posOffset>
                </wp:positionV>
                <wp:extent cx="819150" cy="285750"/>
                <wp:effectExtent l="0" t="0" r="19050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A92042">
                            <w:pPr>
                              <w:jc w:val="center"/>
                            </w:pPr>
                            <w:r>
                              <w:t>Center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10C1F" id="Rectangle 118" o:spid="_x0000_s1040" style="position:absolute;margin-left:-2.25pt;margin-top:42.35pt;width:64.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" fillcolor="white [3201]" strokecolor="black [3200]" strokeweight="2pt">
                <v:textbox>
                  <w:txbxContent>
                    <w:p w:rsidR="0013279F" w:rsidRDefault="0013279F" w:rsidP="00A92042">
                      <w:pPr>
                        <w:jc w:val="center"/>
                      </w:pPr>
                      <w:r>
                        <w:t>Center 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2042">
        <w:rPr>
          <w:noProof/>
        </w:rPr>
        <w:drawing>
          <wp:inline distT="0" distB="0" distL="0" distR="0" wp14:anchorId="6AB98E6E" wp14:editId="6B99FD1B">
            <wp:extent cx="2609850" cy="3905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AF" w:rsidRDefault="008E1869">
      <w:pPr>
        <w:rPr>
          <w:rFonts w:eastAsiaTheme="majorEastAsia" w:cstheme="majorBidi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F2474D" wp14:editId="41A62A64">
                <wp:simplePos x="0" y="0"/>
                <wp:positionH relativeFrom="column">
                  <wp:posOffset>1291591</wp:posOffset>
                </wp:positionH>
                <wp:positionV relativeFrom="paragraph">
                  <wp:posOffset>138430</wp:posOffset>
                </wp:positionV>
                <wp:extent cx="1143000" cy="571500"/>
                <wp:effectExtent l="0" t="0" r="1905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DB55E5">
                            <w:pPr>
                              <w:jc w:val="center"/>
                            </w:pPr>
                            <w:r>
                              <w:t>Speed control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2474D" id="Rectangle 120" o:spid="_x0000_s1041" style="position:absolute;margin-left:101.7pt;margin-top:10.9pt;width:90pt;height: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" fillcolor="white [3201]" strokecolor="black [3200]" strokeweight="2pt">
                <v:textbox>
                  <w:txbxContent>
                    <w:p w:rsidR="0013279F" w:rsidRDefault="0013279F" w:rsidP="00DB55E5">
                      <w:pPr>
                        <w:jc w:val="center"/>
                      </w:pPr>
                      <w:r>
                        <w:t>Speed control algorithm</w:t>
                      </w:r>
                    </w:p>
                  </w:txbxContent>
                </v:textbox>
              </v:rect>
            </w:pict>
          </mc:Fallback>
        </mc:AlternateContent>
      </w:r>
      <w:r w:rsidR="0047035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8994EF" wp14:editId="52238870">
                <wp:simplePos x="0" y="0"/>
                <wp:positionH relativeFrom="column">
                  <wp:posOffset>2957830</wp:posOffset>
                </wp:positionH>
                <wp:positionV relativeFrom="paragraph">
                  <wp:posOffset>137160</wp:posOffset>
                </wp:positionV>
                <wp:extent cx="790575" cy="381000"/>
                <wp:effectExtent l="0" t="0" r="28575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DB55E5">
                            <w:pPr>
                              <w:jc w:val="center"/>
                            </w:pPr>
                            <w:r>
                              <w:t>Drone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8994EF" id="Rectangle 119" o:spid="_x0000_s1042" style="position:absolute;margin-left:232.9pt;margin-top:10.8pt;width:62.25pt;height:30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" fillcolor="white [3201]" strokecolor="black [3200]" strokeweight="2pt">
                <v:textbox>
                  <w:txbxContent>
                    <w:p w:rsidR="0013279F" w:rsidRDefault="0013279F" w:rsidP="00DB55E5">
                      <w:pPr>
                        <w:jc w:val="center"/>
                      </w:pPr>
                      <w:r>
                        <w:t>Drone</w:t>
                      </w:r>
                    </w:p>
                  </w:txbxContent>
                </v:textbox>
              </v:rect>
            </w:pict>
          </mc:Fallback>
        </mc:AlternateContent>
      </w:r>
      <w:r w:rsidR="00A63AC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361504" wp14:editId="0DD11C9D">
                <wp:simplePos x="0" y="0"/>
                <wp:positionH relativeFrom="column">
                  <wp:posOffset>2244090</wp:posOffset>
                </wp:positionH>
                <wp:positionV relativeFrom="paragraph">
                  <wp:posOffset>765810</wp:posOffset>
                </wp:positionV>
                <wp:extent cx="800100" cy="371475"/>
                <wp:effectExtent l="0" t="0" r="19050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A63AC2">
                            <w:pPr>
                              <w:jc w:val="center"/>
                            </w:pPr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61504" id="Rectangle 121" o:spid="_x0000_s1043" style="position:absolute;margin-left:176.7pt;margin-top:60.3pt;width:63pt;height:2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" fillcolor="white [3201]" strokecolor="black [3200]" strokeweight="2pt">
                <v:textbox>
                  <w:txbxContent>
                    <w:p w:rsidR="0013279F" w:rsidRDefault="0013279F" w:rsidP="00A63AC2">
                      <w:pPr>
                        <w:jc w:val="center"/>
                      </w:pPr>
                      <w: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  <w:r w:rsidR="00A92042">
        <w:rPr>
          <w:noProof/>
        </w:rPr>
        <w:drawing>
          <wp:inline distT="0" distB="0" distL="0" distR="0" wp14:anchorId="55B62CC8" wp14:editId="48E0CBA6">
            <wp:extent cx="4762500" cy="1200150"/>
            <wp:effectExtent l="0" t="0" r="0" b="0"/>
            <wp:docPr id="117" name="Picture 117" descr="https://upload.wikimedia.org/wikipedia/commons/thumb/2/24/Feedback_loop_with_descriptions.svg/500px-Feedback_loop_with_description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2/24/Feedback_loop_with_descriptions.svg/500px-Feedback_loop_with_descriptions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AF" w:rsidRDefault="00A679AF">
      <w:pPr>
        <w:rPr>
          <w:rFonts w:eastAsiaTheme="majorEastAsia" w:cstheme="majorBidi"/>
          <w:lang w:eastAsia="en-US"/>
        </w:rPr>
      </w:pPr>
      <w:r>
        <w:rPr>
          <w:rFonts w:eastAsiaTheme="majorEastAsia" w:cstheme="majorBidi"/>
          <w:lang w:eastAsia="en-US"/>
        </w:rPr>
        <w:t xml:space="preserve">Measured error here is the checking condition, in this situation: </w:t>
      </w:r>
    </w:p>
    <w:p w:rsidR="00A679AF" w:rsidRDefault="00A679AF" w:rsidP="0054219C">
      <w:pPr>
        <w:pStyle w:val="Subtitle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Center X larger than Max Horizontal</w:t>
      </w:r>
      <w:r w:rsidR="008922BB">
        <w:rPr>
          <w:lang w:eastAsia="en-US"/>
        </w:rPr>
        <w:t>: the drone move left.</w:t>
      </w:r>
    </w:p>
    <w:p w:rsidR="00F52546" w:rsidRDefault="0054219C" w:rsidP="00F52546">
      <w:pPr>
        <w:pStyle w:val="Subtitle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Center X smaller than Min Horizontal</w:t>
      </w:r>
      <w:r w:rsidR="001A2BDA">
        <w:rPr>
          <w:lang w:eastAsia="en-US"/>
        </w:rPr>
        <w:t>: the drone move right</w:t>
      </w:r>
      <w:r w:rsidR="008922BB">
        <w:rPr>
          <w:lang w:eastAsia="en-US"/>
        </w:rPr>
        <w:t>.</w:t>
      </w:r>
    </w:p>
    <w:p w:rsidR="008E1869" w:rsidRDefault="008922BB">
      <w:pPr>
        <w:rPr>
          <w:lang w:eastAsia="en-US"/>
        </w:rPr>
      </w:pPr>
      <w:r>
        <w:rPr>
          <w:lang w:eastAsia="en-US"/>
        </w:rPr>
        <w:t xml:space="preserve">For horizontal navigation, </w:t>
      </w:r>
      <w:r w:rsidR="00FE0637">
        <w:rPr>
          <w:lang w:eastAsia="en-US"/>
        </w:rPr>
        <w:t xml:space="preserve">due to the delay connection, the difficult part is how to control the moving speed of the drone. Through experiments, we concluded that using a constant speed is not a good choice. </w:t>
      </w:r>
      <w:r w:rsidR="008E1869">
        <w:rPr>
          <w:lang w:eastAsia="en-US"/>
        </w:rPr>
        <w:t>Therefore,</w:t>
      </w:r>
      <w:r w:rsidR="00FE0637">
        <w:rPr>
          <w:lang w:eastAsia="en-US"/>
        </w:rPr>
        <w:t xml:space="preserve"> we had to </w:t>
      </w:r>
      <w:r w:rsidR="008E1869">
        <w:rPr>
          <w:lang w:eastAsia="en-US"/>
        </w:rPr>
        <w:t>derive</w:t>
      </w:r>
      <w:r w:rsidR="00FE0637">
        <w:rPr>
          <w:lang w:eastAsia="en-US"/>
        </w:rPr>
        <w:t xml:space="preserve"> a new equation, which will allow us changing the speed </w:t>
      </w:r>
      <w:r w:rsidR="008E1869">
        <w:rPr>
          <w:lang w:eastAsia="en-US"/>
        </w:rPr>
        <w:t>base on the feedback center X.</w:t>
      </w:r>
    </w:p>
    <w:p w:rsidR="0013279F" w:rsidRDefault="0013279F">
      <w:pPr>
        <w:rPr>
          <w:lang w:eastAsia="en-US"/>
        </w:rPr>
      </w:pPr>
      <w:r>
        <w:rPr>
          <w:lang w:eastAsia="en-US"/>
        </w:rPr>
        <w:t>Firstly, we have to calculate the distance</w:t>
      </w:r>
      <w:r w:rsidR="00D60C5E">
        <w:rPr>
          <w:lang w:eastAsia="en-US"/>
        </w:rPr>
        <w:t xml:space="preserve"> between center X and the desire point</w:t>
      </w:r>
      <w:r w:rsidR="00C42F28">
        <w:rPr>
          <w:lang w:eastAsia="en-US"/>
        </w:rPr>
        <w:t xml:space="preserve"> by</w:t>
      </w:r>
      <w:r w:rsidR="00863CC3">
        <w:rPr>
          <w:lang w:eastAsia="en-US"/>
        </w:rPr>
        <w:t xml:space="preserve"> the equation:</w:t>
      </w:r>
    </w:p>
    <w:p w:rsidR="00C42F28" w:rsidRDefault="00863CC3" w:rsidP="002310F6">
      <w:pPr>
        <w:ind w:firstLine="450"/>
        <w:rPr>
          <w:lang w:eastAsia="en-US"/>
        </w:rPr>
      </w:pPr>
      <w:r>
        <w:rPr>
          <w:lang w:eastAsia="en-US"/>
        </w:rPr>
        <w:t>distance =/</w:t>
      </w:r>
      <w:r w:rsidR="000916CD">
        <w:rPr>
          <w:lang w:eastAsia="en-US"/>
        </w:rPr>
        <w:t xml:space="preserve">center </w:t>
      </w:r>
      <w:r>
        <w:rPr>
          <w:lang w:eastAsia="en-US"/>
        </w:rPr>
        <w:t>X – desire/</w:t>
      </w:r>
      <w:r w:rsidR="00C42F28" w:rsidRPr="00C42F28">
        <w:rPr>
          <w:lang w:eastAsia="en-US"/>
        </w:rPr>
        <w:t>;</w:t>
      </w:r>
    </w:p>
    <w:p w:rsidR="00C42F28" w:rsidRDefault="00863CC3">
      <w:pPr>
        <w:rPr>
          <w:lang w:eastAsia="en-US"/>
        </w:rPr>
      </w:pPr>
      <w:r>
        <w:rPr>
          <w:lang w:eastAsia="en-US"/>
        </w:rPr>
        <w:t>Then we calculate the changing speed by the equation:</w:t>
      </w:r>
    </w:p>
    <w:p w:rsidR="00863CC3" w:rsidRDefault="00863CC3">
      <w:pPr>
        <w:rPr>
          <w:lang w:eastAsia="en-US"/>
        </w:rPr>
      </w:pPr>
      <w:r w:rsidRPr="00863CC3">
        <w:rPr>
          <w:lang w:eastAsia="en-US"/>
        </w:rPr>
        <w:t>Sp</w:t>
      </w:r>
      <w:r>
        <w:rPr>
          <w:lang w:eastAsia="en-US"/>
        </w:rPr>
        <w:t xml:space="preserve">eed  = 0.3 *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e</m:t>
            </m:r>
          </m:e>
          <m:sup>
            <m:r>
              <w:rPr>
                <w:rFonts w:ascii="Cambria Math" w:hAnsi="Cambria Math"/>
                <w:lang w:eastAsia="en-US"/>
              </w:rPr>
              <m:t>(-0.2*(desire-distance))</m:t>
            </m:r>
          </m:sup>
        </m:sSup>
      </m:oMath>
    </w:p>
    <w:p w:rsidR="008922BB" w:rsidRDefault="000916CD">
      <w:pPr>
        <w:rPr>
          <w:i/>
          <w:spacing w:val="5"/>
          <w:sz w:val="28"/>
          <w:szCs w:val="24"/>
          <w:u w:val="single"/>
          <w:lang w:eastAsia="en-US"/>
        </w:rPr>
      </w:pPr>
      <w:r>
        <w:rPr>
          <w:lang w:eastAsia="en-US"/>
        </w:rPr>
        <w:t>Because the drone have a minimum speed in order to move, we set the min value of speed is 0.1 if the value is smaller than 0.1</w:t>
      </w:r>
      <w:r w:rsidR="008D06E8">
        <w:rPr>
          <w:lang w:eastAsia="en-US"/>
        </w:rPr>
        <w:t>.</w:t>
      </w:r>
      <w:bookmarkStart w:id="9" w:name="_GoBack"/>
      <w:bookmarkEnd w:id="9"/>
      <w:r w:rsidR="008922BB">
        <w:rPr>
          <w:lang w:eastAsia="en-US"/>
        </w:rPr>
        <w:br w:type="page"/>
      </w:r>
    </w:p>
    <w:p w:rsidR="00F52546" w:rsidRDefault="00F52546" w:rsidP="00F52546">
      <w:pPr>
        <w:pStyle w:val="Heading3"/>
        <w:ind w:hanging="126"/>
        <w:rPr>
          <w:lang w:eastAsia="en-US"/>
        </w:rPr>
      </w:pPr>
      <w:r>
        <w:rPr>
          <w:lang w:eastAsia="en-US"/>
        </w:rPr>
        <w:lastRenderedPageBreak/>
        <w:t>For forward – backward navigation</w:t>
      </w:r>
    </w:p>
    <w:p w:rsidR="00F52546" w:rsidRDefault="00F52546" w:rsidP="00F52546">
      <w:pPr>
        <w:spacing w:before="240"/>
        <w:rPr>
          <w:lang w:eastAsia="en-US"/>
        </w:rPr>
      </w:pPr>
      <w:r>
        <w:rPr>
          <w:lang w:eastAsia="en-US"/>
        </w:rPr>
        <w:t xml:space="preserve">We </w:t>
      </w:r>
      <w:r w:rsidR="0076175E">
        <w:rPr>
          <w:lang w:eastAsia="en-US"/>
        </w:rPr>
        <w:t>use radius R</w:t>
      </w:r>
      <w:r>
        <w:rPr>
          <w:lang w:eastAsia="en-US"/>
        </w:rPr>
        <w:t xml:space="preserve"> as the control input to satisfy the following condition</w:t>
      </w:r>
    </w:p>
    <w:p w:rsidR="00F52546" w:rsidRPr="008D4DEC" w:rsidRDefault="00F52546" w:rsidP="00F5254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32E957" wp14:editId="1A2EB81A">
                <wp:simplePos x="0" y="0"/>
                <wp:positionH relativeFrom="margin">
                  <wp:posOffset>-28575</wp:posOffset>
                </wp:positionH>
                <wp:positionV relativeFrom="paragraph">
                  <wp:posOffset>537845</wp:posOffset>
                </wp:positionV>
                <wp:extent cx="819150" cy="285750"/>
                <wp:effectExtent l="0" t="0" r="19050" b="1905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Radius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2E957" id="Rectangle 124" o:spid="_x0000_s1044" style="position:absolute;margin-left:-2.25pt;margin-top:42.35pt;width:64.5pt;height:2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Radius 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597CEA" wp14:editId="3D19CAB7">
                <wp:simplePos x="0" y="0"/>
                <wp:positionH relativeFrom="column">
                  <wp:posOffset>2310766</wp:posOffset>
                </wp:positionH>
                <wp:positionV relativeFrom="paragraph">
                  <wp:posOffset>461645</wp:posOffset>
                </wp:positionV>
                <wp:extent cx="800100" cy="342900"/>
                <wp:effectExtent l="0" t="0" r="19050" b="190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97CEA" id="Rectangle 125" o:spid="_x0000_s1045" style="position:absolute;margin-left:181.95pt;margin-top:36.35pt;width:63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Direction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82A0AE" wp14:editId="2B5AF0A7">
                <wp:simplePos x="0" y="0"/>
                <wp:positionH relativeFrom="column">
                  <wp:posOffset>3768090</wp:posOffset>
                </wp:positionH>
                <wp:positionV relativeFrom="paragraph">
                  <wp:posOffset>547370</wp:posOffset>
                </wp:positionV>
                <wp:extent cx="942975" cy="304800"/>
                <wp:effectExtent l="0" t="0" r="28575" b="1905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Moving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2A0AE" id="Rectangle 126" o:spid="_x0000_s1046" style="position:absolute;margin-left:296.7pt;margin-top:43.1pt;width:74.25pt;height:2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Moving</w:t>
                      </w:r>
                    </w:p>
                  </w:txbxContent>
                </v:textbox>
              </v:rect>
            </w:pict>
          </mc:Fallback>
        </mc:AlternateContent>
      </w:r>
      <w:r w:rsidR="0076175E" w:rsidRPr="0076175E">
        <w:rPr>
          <w:noProof/>
        </w:rPr>
        <w:t xml:space="preserve"> </w:t>
      </w:r>
      <w:r w:rsidR="0076175E">
        <w:rPr>
          <w:noProof/>
        </w:rPr>
        <w:drawing>
          <wp:inline distT="0" distB="0" distL="0" distR="0" wp14:anchorId="72A2A55F" wp14:editId="2D828DC9">
            <wp:extent cx="2495550" cy="4000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46" w:rsidRDefault="00F52546" w:rsidP="00F52546">
      <w:pPr>
        <w:rPr>
          <w:rFonts w:eastAsiaTheme="majorEastAsia" w:cstheme="majorBidi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E2E801" wp14:editId="37EB5876">
                <wp:simplePos x="0" y="0"/>
                <wp:positionH relativeFrom="column">
                  <wp:posOffset>2957830</wp:posOffset>
                </wp:positionH>
                <wp:positionV relativeFrom="paragraph">
                  <wp:posOffset>137160</wp:posOffset>
                </wp:positionV>
                <wp:extent cx="790575" cy="381000"/>
                <wp:effectExtent l="0" t="0" r="28575" b="1905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Drone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E2E801" id="Rectangle 127" o:spid="_x0000_s1047" style="position:absolute;margin-left:232.9pt;margin-top:10.8pt;width:62.25pt;height:30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Drone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AD887F" wp14:editId="4E5A63FA">
                <wp:simplePos x="0" y="0"/>
                <wp:positionH relativeFrom="column">
                  <wp:posOffset>2244090</wp:posOffset>
                </wp:positionH>
                <wp:positionV relativeFrom="paragraph">
                  <wp:posOffset>765810</wp:posOffset>
                </wp:positionV>
                <wp:extent cx="800100" cy="371475"/>
                <wp:effectExtent l="0" t="0" r="19050" b="2857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D887F" id="Rectangle 128" o:spid="_x0000_s1048" style="position:absolute;margin-left:176.7pt;margin-top:60.3pt;width:63pt;height:2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BA409D" wp14:editId="104DBC3A">
                <wp:simplePos x="0" y="0"/>
                <wp:positionH relativeFrom="column">
                  <wp:posOffset>1452880</wp:posOffset>
                </wp:positionH>
                <wp:positionV relativeFrom="paragraph">
                  <wp:posOffset>137160</wp:posOffset>
                </wp:positionV>
                <wp:extent cx="981075" cy="400050"/>
                <wp:effectExtent l="0" t="0" r="28575" b="1905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279F" w:rsidRDefault="0013279F" w:rsidP="00F52546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BA409D" id="Rectangle 129" o:spid="_x0000_s1049" style="position:absolute;margin-left:114.4pt;margin-top:10.8pt;width:77.25pt;height:31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" fillcolor="white [3201]" strokecolor="black [3200]" strokeweight="2pt">
                <v:textbox>
                  <w:txbxContent>
                    <w:p w:rsidR="0013279F" w:rsidRDefault="0013279F" w:rsidP="00F52546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3AB3D9" wp14:editId="141236D8">
            <wp:extent cx="4762500" cy="1200150"/>
            <wp:effectExtent l="0" t="0" r="0" b="0"/>
            <wp:docPr id="131" name="Picture 131" descr="https://upload.wikimedia.org/wikipedia/commons/thumb/2/24/Feedback_loop_with_descriptions.svg/500px-Feedback_loop_with_description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2/24/Feedback_loop_with_descriptions.svg/500px-Feedback_loop_with_descriptions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546" w:rsidRDefault="00F52546" w:rsidP="00F52546">
      <w:pPr>
        <w:rPr>
          <w:rFonts w:eastAsiaTheme="majorEastAsia" w:cstheme="majorBidi"/>
          <w:lang w:eastAsia="en-US"/>
        </w:rPr>
      </w:pPr>
      <w:r>
        <w:rPr>
          <w:rFonts w:eastAsiaTheme="majorEastAsia" w:cstheme="majorBidi"/>
          <w:lang w:eastAsia="en-US"/>
        </w:rPr>
        <w:t xml:space="preserve">Measured error here is the checking condition, in this situation: </w:t>
      </w:r>
    </w:p>
    <w:p w:rsidR="00F52546" w:rsidRDefault="0076175E" w:rsidP="00F52546">
      <w:pPr>
        <w:pStyle w:val="Subtitle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Radius R</w:t>
      </w:r>
      <w:r w:rsidR="00F52546">
        <w:rPr>
          <w:lang w:eastAsia="en-US"/>
        </w:rPr>
        <w:t xml:space="preserve"> larger than Max </w:t>
      </w:r>
      <w:r>
        <w:rPr>
          <w:lang w:eastAsia="en-US"/>
        </w:rPr>
        <w:t>forward</w:t>
      </w:r>
      <w:r w:rsidR="00F60633">
        <w:rPr>
          <w:lang w:eastAsia="en-US"/>
        </w:rPr>
        <w:t>: the drone move backward</w:t>
      </w:r>
      <w:r w:rsidR="00F52546">
        <w:rPr>
          <w:lang w:eastAsia="en-US"/>
        </w:rPr>
        <w:t xml:space="preserve"> </w:t>
      </w:r>
    </w:p>
    <w:p w:rsidR="00F52546" w:rsidRDefault="0076175E" w:rsidP="00F52546">
      <w:pPr>
        <w:pStyle w:val="Subtitle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Radius R</w:t>
      </w:r>
      <w:r w:rsidR="00F52546">
        <w:rPr>
          <w:lang w:eastAsia="en-US"/>
        </w:rPr>
        <w:t xml:space="preserve"> smaller than Min </w:t>
      </w:r>
      <w:r>
        <w:rPr>
          <w:lang w:eastAsia="en-US"/>
        </w:rPr>
        <w:t>forward</w:t>
      </w:r>
      <w:r w:rsidR="00F52546">
        <w:rPr>
          <w:lang w:eastAsia="en-US"/>
        </w:rPr>
        <w:t xml:space="preserve">: the drone move </w:t>
      </w:r>
      <w:r w:rsidR="00F60633">
        <w:rPr>
          <w:lang w:eastAsia="en-US"/>
        </w:rPr>
        <w:t>forward</w:t>
      </w:r>
    </w:p>
    <w:p w:rsidR="008D4DEC" w:rsidRPr="001A2BDA" w:rsidRDefault="008D4DEC" w:rsidP="001A2BDA">
      <w:pPr>
        <w:rPr>
          <w:lang w:eastAsia="en-US"/>
        </w:rPr>
      </w:pPr>
      <w:r w:rsidRPr="001A2BDA">
        <w:rPr>
          <w:lang w:eastAsia="en-US"/>
        </w:rPr>
        <w:br w:type="page"/>
      </w:r>
    </w:p>
    <w:p w:rsidR="00DD43CB" w:rsidRDefault="00DD43CB" w:rsidP="0005677C">
      <w:pPr>
        <w:pStyle w:val="Heading1"/>
        <w:rPr>
          <w:lang w:eastAsia="en-US"/>
        </w:rPr>
      </w:pPr>
      <w:bookmarkStart w:id="10" w:name="_Toc424727087"/>
      <w:r>
        <w:rPr>
          <w:lang w:eastAsia="en-US"/>
        </w:rPr>
        <w:lastRenderedPageBreak/>
        <w:t>User interface</w:t>
      </w:r>
      <w:bookmarkEnd w:id="10"/>
    </w:p>
    <w:p w:rsidR="00DD43CB" w:rsidRDefault="00BF0D78" w:rsidP="00DD43CB">
      <w:pPr>
        <w:keepNext/>
      </w:pPr>
      <w:r>
        <w:rPr>
          <w:noProof/>
        </w:rPr>
        <w:drawing>
          <wp:inline distT="0" distB="0" distL="0" distR="0" wp14:anchorId="2C4E8B58" wp14:editId="7D6EDD35">
            <wp:extent cx="5401945" cy="3705225"/>
            <wp:effectExtent l="0" t="0" r="825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CB" w:rsidRDefault="00DD43CB" w:rsidP="00DD43CB">
      <w:pPr>
        <w:pStyle w:val="Caption"/>
        <w:jc w:val="left"/>
        <w:rPr>
          <w:lang w:eastAsia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7F70">
        <w:rPr>
          <w:noProof/>
        </w:rPr>
        <w:t>7</w:t>
      </w:r>
      <w:r>
        <w:fldChar w:fldCharType="end"/>
      </w:r>
      <w:r>
        <w:t xml:space="preserve"> The control application interface</w:t>
      </w:r>
    </w:p>
    <w:p w:rsidR="00DD43CB" w:rsidRDefault="00DD43CB" w:rsidP="00DD43CB">
      <w:pPr>
        <w:rPr>
          <w:lang w:eastAsia="en-US"/>
        </w:rPr>
      </w:pPr>
      <w:r>
        <w:rPr>
          <w:lang w:eastAsia="en-US"/>
        </w:rPr>
        <w:t>This is our application interface. Here we will explain only our implement function:</w:t>
      </w:r>
    </w:p>
    <w:tbl>
      <w:tblPr>
        <w:tblStyle w:val="TableGrid"/>
        <w:tblW w:w="8370" w:type="dxa"/>
        <w:tblInd w:w="-15" w:type="dxa"/>
        <w:tblBorders>
          <w:top w:val="single" w:sz="12" w:space="0" w:color="1CADE4" w:themeColor="accent1"/>
          <w:left w:val="single" w:sz="12" w:space="0" w:color="1CADE4" w:themeColor="accent1"/>
          <w:bottom w:val="single" w:sz="12" w:space="0" w:color="1CADE4" w:themeColor="accent1"/>
          <w:right w:val="single" w:sz="12" w:space="0" w:color="1CADE4" w:themeColor="accent1"/>
          <w:insideH w:val="single" w:sz="12" w:space="0" w:color="1CADE4" w:themeColor="accent1"/>
          <w:insideV w:val="single" w:sz="12" w:space="0" w:color="1CADE4" w:themeColor="accent1"/>
        </w:tblBorders>
        <w:tblLook w:val="01E0" w:firstRow="1" w:lastRow="1" w:firstColumn="1" w:lastColumn="1" w:noHBand="0" w:noVBand="0"/>
      </w:tblPr>
      <w:tblGrid>
        <w:gridCol w:w="2675"/>
        <w:gridCol w:w="5695"/>
      </w:tblGrid>
      <w:tr w:rsidR="00766C33" w:rsidTr="003F4B65">
        <w:tc>
          <w:tcPr>
            <w:tcW w:w="2675" w:type="dxa"/>
            <w:vAlign w:val="center"/>
          </w:tcPr>
          <w:p w:rsidR="00DD43CB" w:rsidRPr="00CC6EAA" w:rsidRDefault="00DD43CB" w:rsidP="00CC6EAA">
            <w:pPr>
              <w:jc w:val="center"/>
              <w:rPr>
                <w:b/>
                <w:lang w:eastAsia="en-US"/>
              </w:rPr>
            </w:pPr>
            <w:r w:rsidRPr="00CC6EAA">
              <w:rPr>
                <w:b/>
                <w:lang w:eastAsia="en-US"/>
              </w:rPr>
              <w:t>Button</w:t>
            </w:r>
          </w:p>
        </w:tc>
        <w:tc>
          <w:tcPr>
            <w:tcW w:w="5695" w:type="dxa"/>
            <w:vAlign w:val="center"/>
          </w:tcPr>
          <w:p w:rsidR="00DD43CB" w:rsidRPr="00CC6EAA" w:rsidRDefault="00DD43CB" w:rsidP="00CC6EAA">
            <w:pPr>
              <w:jc w:val="center"/>
              <w:rPr>
                <w:b/>
                <w:lang w:eastAsia="en-US"/>
              </w:rPr>
            </w:pPr>
            <w:r w:rsidRPr="00CC6EAA">
              <w:rPr>
                <w:b/>
                <w:lang w:eastAsia="en-US"/>
              </w:rPr>
              <w:t>Function</w:t>
            </w:r>
          </w:p>
        </w:tc>
      </w:tr>
      <w:tr w:rsidR="00766C33" w:rsidTr="003F4B65">
        <w:tc>
          <w:tcPr>
            <w:tcW w:w="2675" w:type="dxa"/>
            <w:vAlign w:val="center"/>
          </w:tcPr>
          <w:p w:rsidR="00DD43CB" w:rsidRDefault="00CC6EAA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Recognize</w:t>
            </w:r>
            <w:r w:rsidR="00DD43CB">
              <w:rPr>
                <w:lang w:eastAsia="en-US"/>
              </w:rPr>
              <w:t xml:space="preserve"> Flight</w:t>
            </w:r>
          </w:p>
        </w:tc>
        <w:tc>
          <w:tcPr>
            <w:tcW w:w="5695" w:type="dxa"/>
            <w:vAlign w:val="center"/>
          </w:tcPr>
          <w:p w:rsidR="00DD43CB" w:rsidRDefault="00DD43CB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Only detection phase</w:t>
            </w:r>
          </w:p>
        </w:tc>
      </w:tr>
      <w:tr w:rsidR="003F4B65" w:rsidTr="003F4B65">
        <w:tc>
          <w:tcPr>
            <w:tcW w:w="2675" w:type="dxa"/>
            <w:vAlign w:val="center"/>
          </w:tcPr>
          <w:p w:rsidR="00DD43CB" w:rsidRDefault="00DD43CB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Auto Land</w:t>
            </w:r>
          </w:p>
        </w:tc>
        <w:tc>
          <w:tcPr>
            <w:tcW w:w="5695" w:type="dxa"/>
            <w:vAlign w:val="center"/>
          </w:tcPr>
          <w:p w:rsidR="00DD43CB" w:rsidRDefault="00DD43CB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Our whole process: both cruising phase and detection phase</w:t>
            </w:r>
          </w:p>
        </w:tc>
      </w:tr>
      <w:tr w:rsidR="003F4B65" w:rsidTr="003F4B65">
        <w:tc>
          <w:tcPr>
            <w:tcW w:w="2675" w:type="dxa"/>
            <w:vAlign w:val="center"/>
          </w:tcPr>
          <w:p w:rsidR="00DD43CB" w:rsidRDefault="00D419E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Detection state</w:t>
            </w:r>
          </w:p>
        </w:tc>
        <w:tc>
          <w:tcPr>
            <w:tcW w:w="5695" w:type="dxa"/>
            <w:vAlign w:val="center"/>
          </w:tcPr>
          <w:p w:rsidR="00DD43CB" w:rsidRDefault="00D419E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Check if the drone is in detection phase</w:t>
            </w:r>
          </w:p>
        </w:tc>
      </w:tr>
      <w:tr w:rsidR="003F4B65" w:rsidTr="003F4B65">
        <w:tc>
          <w:tcPr>
            <w:tcW w:w="2675" w:type="dxa"/>
            <w:vAlign w:val="center"/>
          </w:tcPr>
          <w:p w:rsidR="00DD43CB" w:rsidRDefault="00D419E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Landing mark</w:t>
            </w:r>
            <w:r w:rsidR="00B7742C">
              <w:rPr>
                <w:lang w:eastAsia="en-US"/>
              </w:rPr>
              <w:t xml:space="preserve"> check</w:t>
            </w:r>
          </w:p>
        </w:tc>
        <w:tc>
          <w:tcPr>
            <w:tcW w:w="5695" w:type="dxa"/>
            <w:vAlign w:val="center"/>
          </w:tcPr>
          <w:p w:rsidR="00DD43CB" w:rsidRDefault="00D419E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Condition to land the drone after detection phase</w:t>
            </w:r>
          </w:p>
        </w:tc>
      </w:tr>
      <w:tr w:rsidR="003F4B65" w:rsidTr="003F4B65">
        <w:tc>
          <w:tcPr>
            <w:tcW w:w="2675" w:type="dxa"/>
            <w:vAlign w:val="center"/>
          </w:tcPr>
          <w:p w:rsidR="00DD43CB" w:rsidRDefault="00B7742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Recognize time counter</w:t>
            </w:r>
          </w:p>
        </w:tc>
        <w:tc>
          <w:tcPr>
            <w:tcW w:w="5695" w:type="dxa"/>
            <w:vAlign w:val="center"/>
          </w:tcPr>
          <w:p w:rsidR="00DD43CB" w:rsidRDefault="00B7742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Condition to start detection phase</w:t>
            </w:r>
          </w:p>
        </w:tc>
      </w:tr>
      <w:tr w:rsidR="00766C33" w:rsidTr="003F4B65">
        <w:tc>
          <w:tcPr>
            <w:tcW w:w="2675" w:type="dxa"/>
            <w:vAlign w:val="center"/>
          </w:tcPr>
          <w:p w:rsidR="00DD43CB" w:rsidRDefault="00A7231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Fly straight time estimate</w:t>
            </w:r>
          </w:p>
        </w:tc>
        <w:tc>
          <w:tcPr>
            <w:tcW w:w="5695" w:type="dxa"/>
            <w:vAlign w:val="center"/>
          </w:tcPr>
          <w:p w:rsidR="00DD43CB" w:rsidRDefault="00A7231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Estimate cruising time base on distance</w:t>
            </w:r>
          </w:p>
        </w:tc>
      </w:tr>
      <w:tr w:rsidR="003F4B65" w:rsidTr="003F4B65">
        <w:tc>
          <w:tcPr>
            <w:tcW w:w="2675" w:type="dxa"/>
            <w:vAlign w:val="center"/>
          </w:tcPr>
          <w:p w:rsidR="00DD43CB" w:rsidRDefault="00A7231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Fly straight time counter</w:t>
            </w:r>
          </w:p>
        </w:tc>
        <w:tc>
          <w:tcPr>
            <w:tcW w:w="5695" w:type="dxa"/>
            <w:vAlign w:val="center"/>
          </w:tcPr>
          <w:p w:rsidR="00DD43CB" w:rsidRDefault="00A7231C" w:rsidP="00CC6EA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Timing the cruising phase</w:t>
            </w:r>
          </w:p>
        </w:tc>
      </w:tr>
    </w:tbl>
    <w:p w:rsidR="00432E0D" w:rsidRDefault="007B5847" w:rsidP="00FB5B40">
      <w:pPr>
        <w:spacing w:before="240"/>
        <w:rPr>
          <w:lang w:eastAsia="en-US"/>
        </w:rPr>
      </w:pPr>
      <w:r>
        <w:rPr>
          <w:lang w:eastAsia="en-US"/>
        </w:rPr>
        <w:t>T</w:t>
      </w:r>
      <w:r w:rsidR="00FB5B40">
        <w:rPr>
          <w:lang w:eastAsia="en-US"/>
        </w:rPr>
        <w:t>o track</w:t>
      </w:r>
      <w:r>
        <w:rPr>
          <w:lang w:eastAsia="en-US"/>
        </w:rPr>
        <w:t xml:space="preserve"> the flying direction of the drone when in detection phase, we also put in five labels indicated as “Left</w:t>
      </w:r>
      <w:r w:rsidR="00FB5B40">
        <w:rPr>
          <w:lang w:eastAsia="en-US"/>
        </w:rPr>
        <w:t>”,</w:t>
      </w:r>
      <w:r>
        <w:rPr>
          <w:lang w:eastAsia="en-US"/>
        </w:rPr>
        <w:t xml:space="preserve"> “Right”, “Forward”, “Backward” and “Break”.</w:t>
      </w:r>
    </w:p>
    <w:p w:rsidR="000523A5" w:rsidRDefault="000523A5" w:rsidP="00FB5B40">
      <w:pPr>
        <w:spacing w:before="240"/>
        <w:rPr>
          <w:lang w:eastAsia="en-US"/>
        </w:rPr>
      </w:pPr>
      <w:r>
        <w:rPr>
          <w:lang w:eastAsia="en-US"/>
        </w:rPr>
        <w:t>We also displayed various values for the parameter and condition, in order to keep the drone on track and debug the application.</w:t>
      </w:r>
    </w:p>
    <w:p w:rsidR="00432E0D" w:rsidRDefault="00432E0D" w:rsidP="00FB5B40">
      <w:pPr>
        <w:spacing w:before="240"/>
        <w:rPr>
          <w:lang w:eastAsia="en-US"/>
        </w:rPr>
      </w:pPr>
    </w:p>
    <w:p w:rsidR="00432E0D" w:rsidRDefault="00432E0D">
      <w:pPr>
        <w:rPr>
          <w:lang w:eastAsia="en-US"/>
        </w:rPr>
      </w:pPr>
      <w:r>
        <w:rPr>
          <w:lang w:eastAsia="en-US"/>
        </w:rPr>
        <w:br w:type="page"/>
      </w:r>
    </w:p>
    <w:p w:rsidR="00432E0D" w:rsidRDefault="00432E0D" w:rsidP="00432E0D">
      <w:pPr>
        <w:pStyle w:val="Heading1"/>
        <w:rPr>
          <w:lang w:eastAsia="en-US"/>
        </w:rPr>
      </w:pPr>
      <w:r>
        <w:rPr>
          <w:lang w:eastAsia="en-US"/>
        </w:rPr>
        <w:lastRenderedPageBreak/>
        <w:t>Result</w:t>
      </w:r>
    </w:p>
    <w:p w:rsidR="002D7E8C" w:rsidRDefault="00432E0D" w:rsidP="002D7E8C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744B3CE5" wp14:editId="056C1C46">
            <wp:extent cx="2861445" cy="1609617"/>
            <wp:effectExtent l="0" t="254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DSC_000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4610" cy="16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E8C">
        <w:tab/>
      </w:r>
      <w:r w:rsidR="002D7E8C">
        <w:tab/>
      </w:r>
      <w:r w:rsidR="002D7E8C">
        <w:tab/>
      </w:r>
      <w:r w:rsidR="002D7E8C">
        <w:tab/>
      </w:r>
      <w:r>
        <w:rPr>
          <w:noProof/>
        </w:rPr>
        <w:drawing>
          <wp:inline distT="0" distB="0" distL="0" distR="0" wp14:anchorId="1F855F4E" wp14:editId="5AA5FDD0">
            <wp:extent cx="2836135" cy="1595380"/>
            <wp:effectExtent l="0" t="8255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DSC_000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6211" cy="160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0D" w:rsidRDefault="002D7E8C" w:rsidP="00432E0D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7F70">
        <w:rPr>
          <w:noProof/>
        </w:rPr>
        <w:t>8</w:t>
      </w:r>
      <w:r>
        <w:fldChar w:fldCharType="end"/>
      </w:r>
      <w:r>
        <w:t xml:space="preserve"> </w:t>
      </w:r>
      <w:r w:rsidR="008D4DEC">
        <w:t>Good</w:t>
      </w:r>
      <w:r>
        <w:t xml:space="preserve"> result</w:t>
      </w:r>
      <w:r>
        <w:tab/>
      </w:r>
      <w:r>
        <w:tab/>
      </w:r>
      <w:r>
        <w:tab/>
      </w:r>
      <w:r>
        <w:tab/>
      </w:r>
      <w:r>
        <w:tab/>
      </w:r>
      <w:r w:rsidR="00432E0D" w:rsidRPr="00432E0D">
        <w:t xml:space="preserve"> </w:t>
      </w:r>
      <w:r w:rsidR="00432E0D">
        <w:t xml:space="preserve">Figure </w:t>
      </w:r>
      <w:r w:rsidR="00432E0D">
        <w:fldChar w:fldCharType="begin"/>
      </w:r>
      <w:r w:rsidR="00432E0D">
        <w:instrText xml:space="preserve"> SEQ Figure \* ARABIC </w:instrText>
      </w:r>
      <w:r w:rsidR="00432E0D">
        <w:fldChar w:fldCharType="separate"/>
      </w:r>
      <w:r w:rsidR="00657F70">
        <w:rPr>
          <w:noProof/>
        </w:rPr>
        <w:t>9</w:t>
      </w:r>
      <w:r w:rsidR="00432E0D">
        <w:fldChar w:fldCharType="end"/>
      </w:r>
      <w:r w:rsidR="00432E0D">
        <w:t xml:space="preserve"> </w:t>
      </w:r>
      <w:r w:rsidR="008D4DEC">
        <w:t>Not so good</w:t>
      </w:r>
      <w:r w:rsidR="00432E0D">
        <w:t xml:space="preserve"> result</w:t>
      </w:r>
      <w:r w:rsidR="00432E0D">
        <w:tab/>
      </w:r>
      <w:r w:rsidR="00432E0D">
        <w:tab/>
      </w:r>
      <w:r w:rsidR="00432E0D">
        <w:tab/>
      </w:r>
    </w:p>
    <w:p w:rsidR="00432E0D" w:rsidRDefault="008D4DEC" w:rsidP="00432E0D">
      <w:pPr>
        <w:pStyle w:val="Heading2"/>
        <w:rPr>
          <w:lang w:eastAsia="en-US"/>
        </w:rPr>
      </w:pPr>
      <w:r>
        <w:rPr>
          <w:lang w:eastAsia="en-US"/>
        </w:rPr>
        <w:t>Good</w:t>
      </w:r>
      <w:r w:rsidR="00432E0D">
        <w:rPr>
          <w:lang w:eastAsia="en-US"/>
        </w:rPr>
        <w:t xml:space="preserve"> result</w:t>
      </w:r>
    </w:p>
    <w:p w:rsidR="00432E0D" w:rsidRDefault="002D7E8C" w:rsidP="002D7E8C">
      <w:pPr>
        <w:keepNext/>
        <w:spacing w:before="240"/>
      </w:pPr>
      <w:r>
        <w:t>The drone land</w:t>
      </w:r>
      <w:r w:rsidR="008D4DEC">
        <w:t>ed</w:t>
      </w:r>
      <w:r>
        <w:t xml:space="preserve"> directly in front of the landmark, meaning that the detection phase worked well.</w:t>
      </w:r>
    </w:p>
    <w:p w:rsidR="002D7E8C" w:rsidRDefault="008D4DEC" w:rsidP="002D7E8C">
      <w:pPr>
        <w:pStyle w:val="Heading2"/>
      </w:pPr>
      <w:r>
        <w:t>Not g</w:t>
      </w:r>
      <w:r w:rsidR="002D7E8C">
        <w:t>ood result</w:t>
      </w:r>
    </w:p>
    <w:p w:rsidR="002D7E8C" w:rsidRPr="002D7E8C" w:rsidRDefault="002D7E8C" w:rsidP="002D7E8C">
      <w:r>
        <w:t>The drone land</w:t>
      </w:r>
      <w:r w:rsidR="008D4DEC">
        <w:t>ed</w:t>
      </w:r>
      <w:r>
        <w:t xml:space="preserve"> close to the landmark, meaning that the detection phase has problem when keeping the center in check</w:t>
      </w:r>
      <w:r w:rsidR="009A6A93">
        <w:t>.</w:t>
      </w:r>
    </w:p>
    <w:p w:rsidR="002D7E8C" w:rsidRDefault="002D7E8C" w:rsidP="002D7E8C">
      <w:pPr>
        <w:keepNext/>
        <w:spacing w:before="240"/>
      </w:pPr>
    </w:p>
    <w:p w:rsidR="006030A3" w:rsidRDefault="006030A3" w:rsidP="00432E0D">
      <w:pPr>
        <w:rPr>
          <w:lang w:eastAsia="en-US"/>
        </w:rPr>
      </w:pPr>
      <w:r>
        <w:rPr>
          <w:lang w:eastAsia="en-US"/>
        </w:rPr>
        <w:br w:type="page"/>
      </w:r>
    </w:p>
    <w:sdt>
      <w:sdtPr>
        <w:rPr>
          <w:rFonts w:asciiTheme="minorHAnsi" w:eastAsiaTheme="minorHAnsi" w:hAnsiTheme="minorHAnsi" w:cstheme="minorHAnsi"/>
          <w:color w:val="264356" w:themeColor="text2" w:themeShade="BF"/>
          <w:sz w:val="24"/>
          <w:szCs w:val="20"/>
          <w:lang w:eastAsia="ja-JP"/>
        </w:rPr>
        <w:id w:val="170429229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:rsidR="00E5796A" w:rsidRDefault="00E5796A">
          <w:pPr>
            <w:pStyle w:val="TOCHeading"/>
          </w:pPr>
          <w:r>
            <w:t>Table of Contents</w:t>
          </w:r>
        </w:p>
        <w:p w:rsidR="00DD43CB" w:rsidRDefault="00E5796A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727078" w:history="1">
            <w:r w:rsidR="00DD43CB" w:rsidRPr="007C676D">
              <w:rPr>
                <w:rStyle w:val="Hyperlink"/>
                <w:noProof/>
              </w:rPr>
              <w:t>I.</w:t>
            </w:r>
            <w:r w:rsidR="00DD43C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DD43CB" w:rsidRPr="007C676D">
              <w:rPr>
                <w:rStyle w:val="Hyperlink"/>
                <w:noProof/>
              </w:rPr>
              <w:t>Introduction</w:t>
            </w:r>
            <w:r w:rsidR="00DD43CB">
              <w:rPr>
                <w:noProof/>
                <w:webHidden/>
              </w:rPr>
              <w:tab/>
            </w:r>
            <w:r w:rsidR="00DD43CB">
              <w:rPr>
                <w:noProof/>
                <w:webHidden/>
              </w:rPr>
              <w:fldChar w:fldCharType="begin"/>
            </w:r>
            <w:r w:rsidR="00DD43CB">
              <w:rPr>
                <w:noProof/>
                <w:webHidden/>
              </w:rPr>
              <w:instrText xml:space="preserve"> PAGEREF _Toc424727078 \h </w:instrText>
            </w:r>
            <w:r w:rsidR="00DD43CB">
              <w:rPr>
                <w:noProof/>
                <w:webHidden/>
              </w:rPr>
            </w:r>
            <w:r w:rsidR="00DD43CB">
              <w:rPr>
                <w:noProof/>
                <w:webHidden/>
              </w:rPr>
              <w:fldChar w:fldCharType="separate"/>
            </w:r>
            <w:r w:rsidR="00DD43CB">
              <w:rPr>
                <w:noProof/>
                <w:webHidden/>
              </w:rPr>
              <w:t>1</w:t>
            </w:r>
            <w:r w:rsidR="00DD43CB"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79" w:history="1">
            <w:r w:rsidRPr="007C676D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Automatic navigation for AR Drone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0" w:history="1">
            <w:r w:rsidRPr="007C676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1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1" w:history="1">
            <w:r w:rsidRPr="007C676D">
              <w:rPr>
                <w:rStyle w:val="Hyperlink"/>
                <w:rFonts w:eastAsiaTheme="majorEastAsia" w:cstheme="majorBidi"/>
                <w:noProof/>
                <w:lang w:eastAsia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Flying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1"/>
            <w:tabs>
              <w:tab w:val="left" w:pos="66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2" w:history="1">
            <w:r w:rsidRPr="007C676D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3" w:history="1">
            <w:r w:rsidRPr="007C676D">
              <w:rPr>
                <w:rStyle w:val="Hyperlink"/>
                <w:noProof/>
                <w:lang w:eastAsia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  <w:lang w:eastAsia="en-US"/>
              </w:rPr>
              <w:t>Cruising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4" w:history="1">
            <w:r w:rsidRPr="007C676D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Detection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5" w:history="1">
            <w:r w:rsidRPr="007C676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</w:rPr>
              <w:t>Using the vertical camera to detect landing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6" w:history="1">
            <w:r w:rsidRPr="007C676D">
              <w:rPr>
                <w:rStyle w:val="Hyperlink"/>
                <w:noProof/>
                <w:lang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  <w:lang w:eastAsia="en-US"/>
              </w:rPr>
              <w:t>Using the horizontal camera (front camera) to detect the landing 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3CB" w:rsidRDefault="00DD43CB">
          <w:pPr>
            <w:pStyle w:val="TOC1"/>
            <w:tabs>
              <w:tab w:val="left" w:pos="66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727087" w:history="1">
            <w:r w:rsidRPr="007C676D">
              <w:rPr>
                <w:rStyle w:val="Hyperlink"/>
                <w:noProof/>
                <w:lang w:eastAsia="en-US"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C676D">
              <w:rPr>
                <w:rStyle w:val="Hyperlink"/>
                <w:noProof/>
                <w:lang w:eastAsia="en-US"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96A" w:rsidRDefault="00E5796A">
          <w:r>
            <w:rPr>
              <w:b/>
              <w:bCs/>
              <w:noProof/>
            </w:rPr>
            <w:fldChar w:fldCharType="end"/>
          </w:r>
        </w:p>
      </w:sdtContent>
    </w:sdt>
    <w:p w:rsidR="004E5E84" w:rsidRPr="00144906" w:rsidRDefault="004E5E84" w:rsidP="00144906"/>
    <w:sectPr w:rsidR="004E5E84" w:rsidRPr="00144906" w:rsidSect="003F4B65">
      <w:headerReference w:type="default" r:id="rId31"/>
      <w:footerReference w:type="even" r:id="rId32"/>
      <w:footerReference w:type="default" r:id="rId33"/>
      <w:pgSz w:w="11909" w:h="16834" w:code="9"/>
      <w:pgMar w:top="1985" w:right="1701" w:bottom="1701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8C1" w:rsidRDefault="009868C1">
      <w:pPr>
        <w:spacing w:after="0" w:line="240" w:lineRule="auto"/>
      </w:pPr>
      <w:r>
        <w:separator/>
      </w:r>
    </w:p>
  </w:endnote>
  <w:endnote w:type="continuationSeparator" w:id="0">
    <w:p w:rsidR="009868C1" w:rsidRDefault="00986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79F" w:rsidRDefault="0013279F">
    <w:pPr>
      <w:pStyle w:val="Footer"/>
    </w:pPr>
    <w:r>
      <w:t>Ngoc An Ha – Nam Hung Le</w:t>
    </w: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8D06E8">
      <w:rPr>
        <w:noProof/>
      </w:rPr>
      <w:t>8</w:t>
    </w:r>
    <w:r>
      <w:rPr>
        <w:noProof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>
              <wp:extent cx="91440" cy="91440"/>
              <wp:effectExtent l="19050" t="19050" r="22860" b="22860"/>
              <wp:docPr id="110" name="Oval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827F239" id="Oval 110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" filled="f" fillcolor="#ff7d26" strokecolor="#4f81bd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79F" w:rsidRDefault="0013279F">
    <w:pPr>
      <w:pStyle w:val="Footer"/>
    </w:pPr>
    <w:r>
      <w:t>Automatic navigation with AR.Drone</w:t>
    </w: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8D06E8">
      <w:rPr>
        <w:noProof/>
      </w:rPr>
      <w:t>7</w:t>
    </w:r>
    <w:r>
      <w:rPr>
        <w:noProof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189CC312" wp14:editId="50F446AE">
              <wp:extent cx="91440" cy="91440"/>
              <wp:effectExtent l="19050" t="22860" r="22860" b="1905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ED283BD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LtNc8IQMAAJQGAAAOAAAAAAAAAAAA&#10;AAAAAC4CAABkcnMvZTJvRG9jLnhtbFBLAQItABQABgAIAAAAIQDcdF2o2AAAAAMBAAAPAAAAAAAA&#10;AAAAAAAAAHsFAABkcnMvZG93bnJldi54bWxQSwUGAAAAAAQABADzAAAAgAYAAAAA&#10;" filled="f" fillcolor="#ff7d26" strokecolor="#1cade4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8C1" w:rsidRDefault="009868C1">
      <w:pPr>
        <w:spacing w:after="0" w:line="240" w:lineRule="auto"/>
      </w:pPr>
      <w:r>
        <w:separator/>
      </w:r>
    </w:p>
  </w:footnote>
  <w:footnote w:type="continuationSeparator" w:id="0">
    <w:p w:rsidR="009868C1" w:rsidRDefault="00986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79F" w:rsidRDefault="0013279F">
    <w:pPr>
      <w:pStyle w:val="Header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5-07-13T00:00:00Z">
          <w:dateFormat w:val="M/d/yyyy"/>
          <w:lid w:val="en-US"/>
          <w:storeMappedDataAs w:val="dateTime"/>
          <w:calendar w:val="gregorian"/>
        </w:date>
      </w:sdtPr>
      <w:sdtContent>
        <w:r>
          <w:t>7/13/2015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2DC0835" wp14:editId="5E33C539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7334885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240645"/>
              <wp:effectExtent l="12065" t="13970" r="6985" b="13335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064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2133727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06.35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" strokecolor="#1cade4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1CADE4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1CADE4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1CADE4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1481AB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1481AB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2A39F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2A39F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2A39F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2A39F" w:themeColor="accent6"/>
        <w:sz w:val="12"/>
      </w:rPr>
    </w:lvl>
  </w:abstractNum>
  <w:abstractNum w:abstractNumId="1" w15:restartNumberingAfterBreak="0">
    <w:nsid w:val="0E0512AE"/>
    <w:multiLevelType w:val="hybridMultilevel"/>
    <w:tmpl w:val="8DF69A18"/>
    <w:lvl w:ilvl="0" w:tplc="F5BCB5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26E58"/>
    <w:multiLevelType w:val="hybridMultilevel"/>
    <w:tmpl w:val="465E104C"/>
    <w:lvl w:ilvl="0" w:tplc="D65E77E0">
      <w:start w:val="1"/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335B7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335B7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335B7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335B7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335B7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335B7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335B7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335B74" w:themeColor="text2"/>
      </w:rPr>
    </w:lvl>
  </w:abstractNum>
  <w:abstractNum w:abstractNumId="4" w15:restartNumberingAfterBreak="0">
    <w:nsid w:val="1EF60312"/>
    <w:multiLevelType w:val="hybridMultilevel"/>
    <w:tmpl w:val="284AED7E"/>
    <w:lvl w:ilvl="0" w:tplc="CF9AFC36">
      <w:start w:val="1"/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3AD1"/>
    <w:multiLevelType w:val="multilevel"/>
    <w:tmpl w:val="DE5E57C8"/>
    <w:lvl w:ilvl="0">
      <w:start w:val="1"/>
      <w:numFmt w:val="upperRoman"/>
      <w:pStyle w:val="Heading1"/>
      <w:lvlText w:val="%1."/>
      <w:lvlJc w:val="left"/>
      <w:pPr>
        <w:ind w:left="144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360" w:firstLine="0"/>
      </w:pPr>
      <w:rPr>
        <w:rFonts w:hint="eastAsia"/>
      </w:rPr>
    </w:lvl>
    <w:lvl w:ilvl="2">
      <w:start w:val="1"/>
      <w:numFmt w:val="decimal"/>
      <w:pStyle w:val="Heading3"/>
      <w:lvlText w:val="%3."/>
      <w:lvlJc w:val="left"/>
      <w:pPr>
        <w:tabs>
          <w:tab w:val="num" w:pos="576"/>
        </w:tabs>
        <w:ind w:left="576" w:firstLine="0"/>
      </w:pPr>
      <w:rPr>
        <w:rFonts w:hint="eastAsia"/>
      </w:rPr>
    </w:lvl>
    <w:lvl w:ilvl="3">
      <w:start w:val="1"/>
      <w:numFmt w:val="lowerLetter"/>
      <w:pStyle w:val="Heading4"/>
      <w:lvlText w:val="%4)"/>
      <w:lvlJc w:val="left"/>
      <w:pPr>
        <w:ind w:left="792" w:firstLine="0"/>
      </w:pPr>
      <w:rPr>
        <w:rFonts w:hint="eastAsia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eastAsia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eastAsia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eastAsia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eastAsia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eastAsia"/>
      </w:rPr>
    </w:lvl>
  </w:abstractNum>
  <w:abstractNum w:abstractNumId="6" w15:restartNumberingAfterBreak="0">
    <w:nsid w:val="78B623E5"/>
    <w:multiLevelType w:val="hybridMultilevel"/>
    <w:tmpl w:val="8AF07ACC"/>
    <w:lvl w:ilvl="0" w:tplc="96CA51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EAD"/>
    <w:rsid w:val="00012B4A"/>
    <w:rsid w:val="00013525"/>
    <w:rsid w:val="0003322B"/>
    <w:rsid w:val="0004578D"/>
    <w:rsid w:val="000523A5"/>
    <w:rsid w:val="0005677C"/>
    <w:rsid w:val="000861BB"/>
    <w:rsid w:val="000916CD"/>
    <w:rsid w:val="000B2DC2"/>
    <w:rsid w:val="000B5FAE"/>
    <w:rsid w:val="000B7160"/>
    <w:rsid w:val="000D49E4"/>
    <w:rsid w:val="000E2728"/>
    <w:rsid w:val="000F2B9A"/>
    <w:rsid w:val="000F71A8"/>
    <w:rsid w:val="00100EAD"/>
    <w:rsid w:val="0013279F"/>
    <w:rsid w:val="00144906"/>
    <w:rsid w:val="001624C7"/>
    <w:rsid w:val="001A2BDA"/>
    <w:rsid w:val="001B4EA3"/>
    <w:rsid w:val="002310F6"/>
    <w:rsid w:val="0026481F"/>
    <w:rsid w:val="002D7E8C"/>
    <w:rsid w:val="002F590E"/>
    <w:rsid w:val="003448E8"/>
    <w:rsid w:val="00354939"/>
    <w:rsid w:val="00370893"/>
    <w:rsid w:val="003A4CC9"/>
    <w:rsid w:val="003B4F8B"/>
    <w:rsid w:val="003D2E3C"/>
    <w:rsid w:val="003E6A9E"/>
    <w:rsid w:val="003F0343"/>
    <w:rsid w:val="003F4B65"/>
    <w:rsid w:val="003F79BC"/>
    <w:rsid w:val="00411239"/>
    <w:rsid w:val="00424A6A"/>
    <w:rsid w:val="00432E0D"/>
    <w:rsid w:val="00470352"/>
    <w:rsid w:val="004A0D71"/>
    <w:rsid w:val="004E5E84"/>
    <w:rsid w:val="004F19F4"/>
    <w:rsid w:val="0054219C"/>
    <w:rsid w:val="00572496"/>
    <w:rsid w:val="005E7D43"/>
    <w:rsid w:val="005F2022"/>
    <w:rsid w:val="005F4F5C"/>
    <w:rsid w:val="006030A3"/>
    <w:rsid w:val="006440A3"/>
    <w:rsid w:val="00657F70"/>
    <w:rsid w:val="006D70D0"/>
    <w:rsid w:val="006E5B87"/>
    <w:rsid w:val="006F08A2"/>
    <w:rsid w:val="00733F9D"/>
    <w:rsid w:val="00752538"/>
    <w:rsid w:val="0076175E"/>
    <w:rsid w:val="00766C33"/>
    <w:rsid w:val="007905AD"/>
    <w:rsid w:val="007953A3"/>
    <w:rsid w:val="007B5847"/>
    <w:rsid w:val="00812E8C"/>
    <w:rsid w:val="00842D36"/>
    <w:rsid w:val="00863CC3"/>
    <w:rsid w:val="008922BB"/>
    <w:rsid w:val="008C249F"/>
    <w:rsid w:val="008D06E8"/>
    <w:rsid w:val="008D4DEC"/>
    <w:rsid w:val="008E1869"/>
    <w:rsid w:val="00911B03"/>
    <w:rsid w:val="009868C1"/>
    <w:rsid w:val="00991079"/>
    <w:rsid w:val="009A6A93"/>
    <w:rsid w:val="009C0E63"/>
    <w:rsid w:val="00A12B86"/>
    <w:rsid w:val="00A556FB"/>
    <w:rsid w:val="00A629AC"/>
    <w:rsid w:val="00A63AC2"/>
    <w:rsid w:val="00A679AF"/>
    <w:rsid w:val="00A7231C"/>
    <w:rsid w:val="00A92042"/>
    <w:rsid w:val="00AA5731"/>
    <w:rsid w:val="00AA69B6"/>
    <w:rsid w:val="00AB611B"/>
    <w:rsid w:val="00AF6ED7"/>
    <w:rsid w:val="00B046E1"/>
    <w:rsid w:val="00B33BB5"/>
    <w:rsid w:val="00B372D1"/>
    <w:rsid w:val="00B7742C"/>
    <w:rsid w:val="00B83305"/>
    <w:rsid w:val="00BB67A8"/>
    <w:rsid w:val="00BC0CEC"/>
    <w:rsid w:val="00BF0D78"/>
    <w:rsid w:val="00C41B44"/>
    <w:rsid w:val="00C42F28"/>
    <w:rsid w:val="00C44EDE"/>
    <w:rsid w:val="00C86473"/>
    <w:rsid w:val="00CA3A87"/>
    <w:rsid w:val="00CC6EAA"/>
    <w:rsid w:val="00D04076"/>
    <w:rsid w:val="00D267E1"/>
    <w:rsid w:val="00D419EC"/>
    <w:rsid w:val="00D47A99"/>
    <w:rsid w:val="00D60C5E"/>
    <w:rsid w:val="00DB0092"/>
    <w:rsid w:val="00DB02F8"/>
    <w:rsid w:val="00DB55E5"/>
    <w:rsid w:val="00DC0651"/>
    <w:rsid w:val="00DD1C0E"/>
    <w:rsid w:val="00DD3B45"/>
    <w:rsid w:val="00DD3B7F"/>
    <w:rsid w:val="00DD43CB"/>
    <w:rsid w:val="00DD4681"/>
    <w:rsid w:val="00DF5332"/>
    <w:rsid w:val="00E2075D"/>
    <w:rsid w:val="00E2117D"/>
    <w:rsid w:val="00E34459"/>
    <w:rsid w:val="00E55F87"/>
    <w:rsid w:val="00E5796A"/>
    <w:rsid w:val="00EF06FF"/>
    <w:rsid w:val="00F177D3"/>
    <w:rsid w:val="00F30749"/>
    <w:rsid w:val="00F30D58"/>
    <w:rsid w:val="00F52546"/>
    <w:rsid w:val="00F60289"/>
    <w:rsid w:val="00F60633"/>
    <w:rsid w:val="00F7575E"/>
    <w:rsid w:val="00FA72EB"/>
    <w:rsid w:val="00FB5B40"/>
    <w:rsid w:val="00FC7B56"/>
    <w:rsid w:val="00FE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C91266F-3D37-4315-9634-32B47407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 w:unhideWhenUsed="1"/>
    <w:lsdException w:name="List 2" w:semiHidden="1" w:unhideWhenUsed="1"/>
    <w:lsdException w:name="List 3" w:semiHidden="1"/>
    <w:lsdException w:name="List 4" w:semiHidden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6"/>
    <w:lsdException w:name="Quote" w:uiPriority="9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Normal">
    <w:name w:val="Normal"/>
    <w:qFormat/>
    <w:rsid w:val="008D4DEC"/>
    <w:rPr>
      <w:rFonts w:ascii="Times New Roman" w:hAnsi="Times New Roman" w:cstheme="minorHAnsi"/>
      <w:color w:val="264356" w:themeColor="text2" w:themeShade="BF"/>
      <w:sz w:val="24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5677C"/>
    <w:pPr>
      <w:numPr>
        <w:numId w:val="5"/>
      </w:numPr>
      <w:spacing w:before="360" w:after="120" w:line="240" w:lineRule="auto"/>
      <w:outlineLvl w:val="0"/>
    </w:pPr>
    <w:rPr>
      <w:smallCaps/>
      <w:spacing w:val="5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E63"/>
    <w:pPr>
      <w:numPr>
        <w:ilvl w:val="1"/>
        <w:numId w:val="5"/>
      </w:numPr>
      <w:spacing w:after="0"/>
      <w:outlineLvl w:val="1"/>
    </w:pPr>
    <w:rPr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E63"/>
    <w:pPr>
      <w:numPr>
        <w:ilvl w:val="2"/>
        <w:numId w:val="5"/>
      </w:numPr>
      <w:spacing w:after="0"/>
      <w:outlineLvl w:val="2"/>
    </w:pPr>
    <w:rPr>
      <w:i/>
      <w:spacing w:val="5"/>
      <w:sz w:val="28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61BB"/>
    <w:pPr>
      <w:numPr>
        <w:ilvl w:val="3"/>
        <w:numId w:val="5"/>
      </w:numPr>
      <w:spacing w:after="0"/>
      <w:outlineLvl w:val="3"/>
    </w:pPr>
    <w:rPr>
      <w:rFonts w:asciiTheme="majorHAnsi" w:hAnsiTheme="majorHAnsi"/>
      <w:color w:val="1481AB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BB"/>
    <w:pPr>
      <w:numPr>
        <w:ilvl w:val="4"/>
        <w:numId w:val="5"/>
      </w:numPr>
      <w:spacing w:after="0"/>
      <w:outlineLvl w:val="4"/>
    </w:pPr>
    <w:rPr>
      <w:i/>
      <w:color w:val="1481AB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BB"/>
    <w:pPr>
      <w:numPr>
        <w:ilvl w:val="5"/>
        <w:numId w:val="5"/>
      </w:numPr>
      <w:spacing w:after="0"/>
      <w:outlineLvl w:val="5"/>
    </w:pPr>
    <w:rPr>
      <w:b/>
      <w:color w:val="1481A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BB"/>
    <w:pPr>
      <w:numPr>
        <w:ilvl w:val="6"/>
        <w:numId w:val="5"/>
      </w:numPr>
      <w:spacing w:after="0"/>
      <w:outlineLvl w:val="6"/>
    </w:pPr>
    <w:rPr>
      <w:b/>
      <w:i/>
      <w:color w:val="1481AB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BB"/>
    <w:pPr>
      <w:numPr>
        <w:ilvl w:val="7"/>
        <w:numId w:val="5"/>
      </w:numPr>
      <w:spacing w:after="0"/>
      <w:outlineLvl w:val="7"/>
    </w:pPr>
    <w:rPr>
      <w:b/>
      <w:color w:val="1C619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BB"/>
    <w:pPr>
      <w:numPr>
        <w:ilvl w:val="8"/>
        <w:numId w:val="5"/>
      </w:numPr>
      <w:spacing w:after="0"/>
      <w:outlineLvl w:val="8"/>
    </w:pPr>
    <w:rPr>
      <w:b/>
      <w:i/>
      <w:color w:val="1C6194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77C"/>
    <w:rPr>
      <w:rFonts w:ascii="Times New Roman" w:hAnsi="Times New Roman" w:cstheme="minorHAnsi"/>
      <w:smallCaps/>
      <w:color w:val="264356" w:themeColor="text2" w:themeShade="BF"/>
      <w:spacing w:val="5"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0E63"/>
    <w:rPr>
      <w:rFonts w:ascii="Times New Roman" w:hAnsi="Times New Roman" w:cstheme="minorHAnsi"/>
      <w:color w:val="264356" w:themeColor="text2" w:themeShade="BF"/>
      <w:sz w:val="32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0861BB"/>
    <w:rPr>
      <w:rFonts w:asciiTheme="majorHAnsi" w:hAnsiTheme="majorHAnsi"/>
      <w:smallCaps/>
      <w:color w:val="1CADE4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861BB"/>
    <w:rPr>
      <w:rFonts w:asciiTheme="majorHAnsi" w:hAnsiTheme="majorHAnsi" w:cstheme="minorHAnsi"/>
      <w:smallCaps/>
      <w:color w:val="1CADE4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0861BB"/>
    <w:rPr>
      <w:i/>
      <w:color w:val="335B74" w:themeColor="text2"/>
      <w:spacing w:val="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BB"/>
    <w:rPr>
      <w:rFonts w:cstheme="minorHAnsi"/>
      <w:i/>
      <w:color w:val="335B74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BB"/>
    <w:rPr>
      <w:rFonts w:ascii="Tahoma" w:hAnsi="Tahoma" w:cs="Tahoma"/>
      <w:color w:val="264356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0861BB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0861BB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0861BB"/>
    <w:pPr>
      <w:spacing w:line="240" w:lineRule="auto"/>
      <w:jc w:val="right"/>
    </w:pPr>
    <w:rPr>
      <w:b/>
      <w:bCs/>
      <w:color w:val="1481AB" w:themeColor="accent1" w:themeShade="BF"/>
      <w:sz w:val="16"/>
      <w:szCs w:val="16"/>
    </w:rPr>
  </w:style>
  <w:style w:type="character" w:styleId="Emphasis">
    <w:name w:val="Emphasis"/>
    <w:uiPriority w:val="20"/>
    <w:qFormat/>
    <w:rsid w:val="000861BB"/>
    <w:rPr>
      <w:b/>
      <w:i/>
      <w:color w:val="192D3A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BB"/>
    <w:rPr>
      <w:rFonts w:cstheme="minorHAnsi"/>
      <w:color w:val="264356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BB"/>
    <w:rPr>
      <w:rFonts w:cstheme="minorHAnsi"/>
      <w:color w:val="264356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0E63"/>
    <w:rPr>
      <w:rFonts w:ascii="Times New Roman" w:hAnsi="Times New Roman" w:cstheme="minorHAnsi"/>
      <w:i/>
      <w:color w:val="264356" w:themeColor="text2" w:themeShade="BF"/>
      <w:spacing w:val="5"/>
      <w:sz w:val="28"/>
      <w:szCs w:val="24"/>
      <w:u w:val="single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861BB"/>
    <w:rPr>
      <w:rFonts w:asciiTheme="majorHAnsi" w:hAnsiTheme="majorHAnsi" w:cstheme="minorHAnsi"/>
      <w:color w:val="1481AB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BB"/>
    <w:rPr>
      <w:rFonts w:cstheme="minorHAnsi"/>
      <w:i/>
      <w:color w:val="1481AB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BB"/>
    <w:rPr>
      <w:rFonts w:cstheme="minorHAnsi"/>
      <w:b/>
      <w:color w:val="1481AB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BB"/>
    <w:rPr>
      <w:rFonts w:cstheme="minorHAnsi"/>
      <w:b/>
      <w:i/>
      <w:color w:val="1481AB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BB"/>
    <w:rPr>
      <w:rFonts w:cstheme="minorHAnsi"/>
      <w:b/>
      <w:color w:val="1C6194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BB"/>
    <w:rPr>
      <w:rFonts w:cstheme="minorHAnsi"/>
      <w:b/>
      <w:i/>
      <w:color w:val="1C6194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0861BB"/>
    <w:rPr>
      <w:i/>
      <w:caps/>
      <w:color w:val="1481AB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0861B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861BB"/>
    <w:rPr>
      <w:rFonts w:cstheme="minorHAnsi"/>
      <w:i/>
      <w:color w:val="264356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0861BB"/>
    <w:pPr>
      <w:pBdr>
        <w:bottom w:val="double" w:sz="4" w:space="4" w:color="1CADE4" w:themeColor="accent1"/>
      </w:pBdr>
      <w:spacing w:line="300" w:lineRule="auto"/>
      <w:ind w:left="936" w:right="936"/>
    </w:pPr>
    <w:rPr>
      <w:i w:val="0"/>
      <w:color w:val="1481A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BB"/>
    <w:rPr>
      <w:rFonts w:cstheme="minorHAnsi"/>
      <w:color w:val="1481AB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0861BB"/>
    <w:rPr>
      <w:rFonts w:cs="Times New Roman"/>
      <w:b/>
      <w:caps/>
      <w:color w:val="1C6194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6"/>
    <w:unhideWhenUsed/>
    <w:qFormat/>
    <w:rsid w:val="000861BB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0861BB"/>
    <w:pPr>
      <w:ind w:left="720"/>
      <w:contextualSpacing/>
    </w:pPr>
  </w:style>
  <w:style w:type="numbering" w:customStyle="1" w:styleId="NumberedList">
    <w:name w:val="Numbered List"/>
    <w:uiPriority w:val="99"/>
    <w:rsid w:val="000861BB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0861B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861BB"/>
    <w:rPr>
      <w:i/>
      <w:color w:val="1481AB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0861BB"/>
    <w:rPr>
      <w:rFonts w:cs="Times New Roman"/>
      <w:b/>
      <w:i/>
      <w:color w:val="1C6194" w:themeColor="accent2" w:themeShade="BF"/>
    </w:rPr>
  </w:style>
  <w:style w:type="table" w:styleId="TableGrid">
    <w:name w:val="Table Grid"/>
    <w:basedOn w:val="TableNormal"/>
    <w:uiPriority w:val="1"/>
    <w:rsid w:val="000861BB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ate">
    <w:name w:val="Date"/>
    <w:basedOn w:val="Normal"/>
    <w:next w:val="Normal"/>
    <w:link w:val="DateChar"/>
    <w:uiPriority w:val="99"/>
    <w:semiHidden/>
    <w:qFormat/>
    <w:rsid w:val="004F19F4"/>
  </w:style>
  <w:style w:type="character" w:customStyle="1" w:styleId="DateChar">
    <w:name w:val="Date Char"/>
    <w:basedOn w:val="DefaultParagraphFont"/>
    <w:link w:val="Date"/>
    <w:uiPriority w:val="99"/>
    <w:semiHidden/>
    <w:rsid w:val="004F19F4"/>
    <w:rPr>
      <w:rFonts w:cstheme="minorHAnsi"/>
      <w:color w:val="264356" w:themeColor="text2" w:themeShade="BF"/>
      <w:sz w:val="20"/>
      <w:szCs w:val="20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C41B44"/>
    <w:pPr>
      <w:keepNext/>
      <w:keepLines/>
      <w:spacing w:before="240" w:after="0" w:line="259" w:lineRule="auto"/>
      <w:outlineLvl w:val="9"/>
    </w:pPr>
    <w:rPr>
      <w:rFonts w:eastAsiaTheme="majorEastAsia" w:cstheme="majorBidi"/>
      <w:smallCaps w:val="0"/>
      <w:color w:val="1481AB" w:themeColor="accent1" w:themeShade="BF"/>
      <w:spacing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0D7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A0D71"/>
    <w:rPr>
      <w:color w:val="6EAC1C" w:themeColor="hyperlink"/>
      <w:u w:val="single"/>
    </w:rPr>
  </w:style>
  <w:style w:type="paragraph" w:styleId="NoSpacing">
    <w:name w:val="No Spacing"/>
    <w:uiPriority w:val="1"/>
    <w:qFormat/>
    <w:rsid w:val="00370893"/>
    <w:pPr>
      <w:spacing w:after="0" w:line="240" w:lineRule="auto"/>
    </w:pPr>
    <w:rPr>
      <w:rFonts w:cstheme="minorHAnsi"/>
      <w:color w:val="264356" w:themeColor="text2" w:themeShade="BF"/>
      <w:sz w:val="24"/>
      <w:szCs w:val="20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5796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12B86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qFormat/>
    <w:rsid w:val="003F4B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diagramLayout" Target="diagrams/layout1.xml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7.jpe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diagramColors" Target="diagrams/colors1.xm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glossaryDocument" Target="glossary/document.xml"/><Relationship Id="rId8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ocAn\AppData\Roaming\Microsoft\Templates\Report%20(Oriel%20theme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391EAD0-9BBD-408B-A0AB-E1701127FD1D}" type="doc">
      <dgm:prSet loTypeId="urn:microsoft.com/office/officeart/2008/layout/RadialCluster" loCatId="cycle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07AD2C4A-9E73-4CDF-8362-0165CEE294D8}">
      <dgm:prSet phldrT="[Text]"/>
      <dgm:spPr/>
      <dgm:t>
        <a:bodyPr/>
        <a:lstStyle/>
        <a:p>
          <a:r>
            <a:rPr lang="en-US"/>
            <a:t>Keep the mark center - Try to move closer</a:t>
          </a:r>
        </a:p>
      </dgm:t>
    </dgm:pt>
    <dgm:pt modelId="{724AEE25-9A9C-422C-9C38-036888322465}" type="parTrans" cxnId="{1155E4A7-87FE-410B-9571-275F33E35068}">
      <dgm:prSet/>
      <dgm:spPr/>
      <dgm:t>
        <a:bodyPr/>
        <a:lstStyle/>
        <a:p>
          <a:endParaRPr lang="en-US"/>
        </a:p>
      </dgm:t>
    </dgm:pt>
    <dgm:pt modelId="{D1E904DF-4B95-44FC-B806-6031DDF03D07}" type="sibTrans" cxnId="{1155E4A7-87FE-410B-9571-275F33E35068}">
      <dgm:prSet/>
      <dgm:spPr/>
      <dgm:t>
        <a:bodyPr/>
        <a:lstStyle/>
        <a:p>
          <a:endParaRPr lang="en-US"/>
        </a:p>
      </dgm:t>
    </dgm:pt>
    <dgm:pt modelId="{93593E39-5D28-4725-9B48-45A04F5E018B}">
      <dgm:prSet phldrT="[Text]"/>
      <dgm:spPr/>
      <dgm:t>
        <a:bodyPr/>
        <a:lstStyle/>
        <a:p>
          <a:r>
            <a:rPr lang="en-US"/>
            <a:t>Moving forward</a:t>
          </a:r>
        </a:p>
      </dgm:t>
    </dgm:pt>
    <dgm:pt modelId="{2335517D-D160-4FBC-942C-9A341CD7A6FD}" type="parTrans" cxnId="{601ED572-7143-403D-9F06-B6F6BEEC954E}">
      <dgm:prSet/>
      <dgm:spPr/>
      <dgm:t>
        <a:bodyPr/>
        <a:lstStyle/>
        <a:p>
          <a:endParaRPr lang="en-US"/>
        </a:p>
      </dgm:t>
    </dgm:pt>
    <dgm:pt modelId="{56756641-F47B-4DA2-B260-915B469D67E7}" type="sibTrans" cxnId="{601ED572-7143-403D-9F06-B6F6BEEC954E}">
      <dgm:prSet/>
      <dgm:spPr/>
      <dgm:t>
        <a:bodyPr/>
        <a:lstStyle/>
        <a:p>
          <a:endParaRPr lang="en-US"/>
        </a:p>
      </dgm:t>
    </dgm:pt>
    <dgm:pt modelId="{5A608CA1-179F-4ADC-9A30-52E18AD656A4}">
      <dgm:prSet phldrT="[Text]"/>
      <dgm:spPr/>
      <dgm:t>
        <a:bodyPr/>
        <a:lstStyle/>
        <a:p>
          <a:r>
            <a:rPr lang="en-US"/>
            <a:t>Moving right</a:t>
          </a:r>
        </a:p>
      </dgm:t>
    </dgm:pt>
    <dgm:pt modelId="{A769A079-9955-4500-8C1E-3B7D0E1EB281}" type="parTrans" cxnId="{8C0B0DAC-1574-40C0-BA0E-27C01CBDA789}">
      <dgm:prSet/>
      <dgm:spPr/>
      <dgm:t>
        <a:bodyPr/>
        <a:lstStyle/>
        <a:p>
          <a:endParaRPr lang="en-US"/>
        </a:p>
      </dgm:t>
    </dgm:pt>
    <dgm:pt modelId="{10037AFA-BFD8-4476-AC2A-EA5E37BF28E9}" type="sibTrans" cxnId="{8C0B0DAC-1574-40C0-BA0E-27C01CBDA789}">
      <dgm:prSet/>
      <dgm:spPr/>
      <dgm:t>
        <a:bodyPr/>
        <a:lstStyle/>
        <a:p>
          <a:endParaRPr lang="en-US"/>
        </a:p>
      </dgm:t>
    </dgm:pt>
    <dgm:pt modelId="{A616EDE3-3BA9-4401-B775-EC83B9AC61CB}">
      <dgm:prSet phldrT="[Text]"/>
      <dgm:spPr/>
      <dgm:t>
        <a:bodyPr/>
        <a:lstStyle/>
        <a:p>
          <a:r>
            <a:rPr lang="en-US"/>
            <a:t>Moving left</a:t>
          </a:r>
        </a:p>
      </dgm:t>
    </dgm:pt>
    <dgm:pt modelId="{A48ABF65-3AF8-4354-ACC2-75DC93367D62}" type="parTrans" cxnId="{870E7133-8877-4AE9-B41F-93D065683EAA}">
      <dgm:prSet/>
      <dgm:spPr/>
      <dgm:t>
        <a:bodyPr/>
        <a:lstStyle/>
        <a:p>
          <a:endParaRPr lang="en-US"/>
        </a:p>
      </dgm:t>
    </dgm:pt>
    <dgm:pt modelId="{09DAD890-D12C-4E73-91F4-7CF8DFF1E2B5}" type="sibTrans" cxnId="{870E7133-8877-4AE9-B41F-93D065683EAA}">
      <dgm:prSet/>
      <dgm:spPr/>
      <dgm:t>
        <a:bodyPr/>
        <a:lstStyle/>
        <a:p>
          <a:endParaRPr lang="en-US"/>
        </a:p>
      </dgm:t>
    </dgm:pt>
    <dgm:pt modelId="{3351D2C5-F48E-46A0-B7A0-9C7B42DC7A0D}" type="pres">
      <dgm:prSet presAssocID="{7391EAD0-9BBD-408B-A0AB-E1701127FD1D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BECE42E3-8E8A-454A-9056-59493356AE9E}" type="pres">
      <dgm:prSet presAssocID="{07AD2C4A-9E73-4CDF-8362-0165CEE294D8}" presName="singleCycle" presStyleCnt="0"/>
      <dgm:spPr/>
    </dgm:pt>
    <dgm:pt modelId="{1E7FDE9C-7324-46AB-8341-2237CE8BBADC}" type="pres">
      <dgm:prSet presAssocID="{07AD2C4A-9E73-4CDF-8362-0165CEE294D8}" presName="singleCenter" presStyleLbl="node1" presStyleIdx="0" presStyleCnt="4" custScaleX="256425" custLinFactNeighborX="708" custLinFactNeighborY="-33029">
        <dgm:presLayoutVars>
          <dgm:chMax val="7"/>
          <dgm:chPref val="7"/>
        </dgm:presLayoutVars>
      </dgm:prSet>
      <dgm:spPr/>
      <dgm:t>
        <a:bodyPr/>
        <a:lstStyle/>
        <a:p>
          <a:endParaRPr lang="en-US"/>
        </a:p>
      </dgm:t>
    </dgm:pt>
    <dgm:pt modelId="{E51B680E-A71F-4183-9BDB-BF45D3FFA5C1}" type="pres">
      <dgm:prSet presAssocID="{2335517D-D160-4FBC-942C-9A341CD7A6FD}" presName="Name56" presStyleLbl="parChTrans1D2" presStyleIdx="0" presStyleCnt="3"/>
      <dgm:spPr/>
    </dgm:pt>
    <dgm:pt modelId="{B89E8DDA-DBCF-4025-8A4A-1DFDF7962117}" type="pres">
      <dgm:prSet presAssocID="{93593E39-5D28-4725-9B48-45A04F5E018B}" presName="text0" presStyleLbl="node1" presStyleIdx="1" presStyleCnt="4" custRadScaleRad="9902" custRadScaleInc="292749">
        <dgm:presLayoutVars>
          <dgm:bulletEnabled val="1"/>
        </dgm:presLayoutVars>
      </dgm:prSet>
      <dgm:spPr/>
    </dgm:pt>
    <dgm:pt modelId="{BBF29F39-6720-49E2-A096-419DD4E79A9A}" type="pres">
      <dgm:prSet presAssocID="{A769A079-9955-4500-8C1E-3B7D0E1EB281}" presName="Name56" presStyleLbl="parChTrans1D2" presStyleIdx="1" presStyleCnt="3"/>
      <dgm:spPr/>
    </dgm:pt>
    <dgm:pt modelId="{BEAC4B24-6A6D-44D4-831A-577B211389A2}" type="pres">
      <dgm:prSet presAssocID="{5A608CA1-179F-4ADC-9A30-52E18AD656A4}" presName="text0" presStyleLbl="node1" presStyleIdx="2" presStyleCnt="4" custRadScaleRad="165010" custRadScaleInc="-90471">
        <dgm:presLayoutVars>
          <dgm:bulletEnabled val="1"/>
        </dgm:presLayoutVars>
      </dgm:prSet>
      <dgm:spPr/>
    </dgm:pt>
    <dgm:pt modelId="{0AF2293F-A47E-4650-8818-E44411733C9E}" type="pres">
      <dgm:prSet presAssocID="{A48ABF65-3AF8-4354-ACC2-75DC93367D62}" presName="Name56" presStyleLbl="parChTrans1D2" presStyleIdx="2" presStyleCnt="3"/>
      <dgm:spPr/>
    </dgm:pt>
    <dgm:pt modelId="{D1BFDC5F-43F9-4604-890B-7C8FFE9E1597}" type="pres">
      <dgm:prSet presAssocID="{A616EDE3-3BA9-4401-B775-EC83B9AC61CB}" presName="text0" presStyleLbl="node1" presStyleIdx="3" presStyleCnt="4" custRadScaleRad="170150" custRadScaleInc="86888">
        <dgm:presLayoutVars>
          <dgm:bulletEnabled val="1"/>
        </dgm:presLayoutVars>
      </dgm:prSet>
      <dgm:spPr/>
    </dgm:pt>
  </dgm:ptLst>
  <dgm:cxnLst>
    <dgm:cxn modelId="{1155E4A7-87FE-410B-9571-275F33E35068}" srcId="{7391EAD0-9BBD-408B-A0AB-E1701127FD1D}" destId="{07AD2C4A-9E73-4CDF-8362-0165CEE294D8}" srcOrd="0" destOrd="0" parTransId="{724AEE25-9A9C-422C-9C38-036888322465}" sibTransId="{D1E904DF-4B95-44FC-B806-6031DDF03D07}"/>
    <dgm:cxn modelId="{BC9756AC-F0FA-4FDB-936F-1458CAB92D72}" type="presOf" srcId="{5A608CA1-179F-4ADC-9A30-52E18AD656A4}" destId="{BEAC4B24-6A6D-44D4-831A-577B211389A2}" srcOrd="0" destOrd="0" presId="urn:microsoft.com/office/officeart/2008/layout/RadialCluster"/>
    <dgm:cxn modelId="{870E7133-8877-4AE9-B41F-93D065683EAA}" srcId="{07AD2C4A-9E73-4CDF-8362-0165CEE294D8}" destId="{A616EDE3-3BA9-4401-B775-EC83B9AC61CB}" srcOrd="2" destOrd="0" parTransId="{A48ABF65-3AF8-4354-ACC2-75DC93367D62}" sibTransId="{09DAD890-D12C-4E73-91F4-7CF8DFF1E2B5}"/>
    <dgm:cxn modelId="{3B380F23-DD32-40FE-9E68-592CAF3ED016}" type="presOf" srcId="{A769A079-9955-4500-8C1E-3B7D0E1EB281}" destId="{BBF29F39-6720-49E2-A096-419DD4E79A9A}" srcOrd="0" destOrd="0" presId="urn:microsoft.com/office/officeart/2008/layout/RadialCluster"/>
    <dgm:cxn modelId="{8C0B0DAC-1574-40C0-BA0E-27C01CBDA789}" srcId="{07AD2C4A-9E73-4CDF-8362-0165CEE294D8}" destId="{5A608CA1-179F-4ADC-9A30-52E18AD656A4}" srcOrd="1" destOrd="0" parTransId="{A769A079-9955-4500-8C1E-3B7D0E1EB281}" sibTransId="{10037AFA-BFD8-4476-AC2A-EA5E37BF28E9}"/>
    <dgm:cxn modelId="{CCDF6CF2-D1FE-4F3F-B68C-9F340BDC6B4B}" type="presOf" srcId="{93593E39-5D28-4725-9B48-45A04F5E018B}" destId="{B89E8DDA-DBCF-4025-8A4A-1DFDF7962117}" srcOrd="0" destOrd="0" presId="urn:microsoft.com/office/officeart/2008/layout/RadialCluster"/>
    <dgm:cxn modelId="{84B0D876-44BC-435F-B9BF-76867653994C}" type="presOf" srcId="{7391EAD0-9BBD-408B-A0AB-E1701127FD1D}" destId="{3351D2C5-F48E-46A0-B7A0-9C7B42DC7A0D}" srcOrd="0" destOrd="0" presId="urn:microsoft.com/office/officeart/2008/layout/RadialCluster"/>
    <dgm:cxn modelId="{1215EED7-D881-4AFD-8B35-C425CE44E7E3}" type="presOf" srcId="{A616EDE3-3BA9-4401-B775-EC83B9AC61CB}" destId="{D1BFDC5F-43F9-4604-890B-7C8FFE9E1597}" srcOrd="0" destOrd="0" presId="urn:microsoft.com/office/officeart/2008/layout/RadialCluster"/>
    <dgm:cxn modelId="{601ED572-7143-403D-9F06-B6F6BEEC954E}" srcId="{07AD2C4A-9E73-4CDF-8362-0165CEE294D8}" destId="{93593E39-5D28-4725-9B48-45A04F5E018B}" srcOrd="0" destOrd="0" parTransId="{2335517D-D160-4FBC-942C-9A341CD7A6FD}" sibTransId="{56756641-F47B-4DA2-B260-915B469D67E7}"/>
    <dgm:cxn modelId="{ADE401A3-11B2-4E12-9F40-3AE3AE41218F}" type="presOf" srcId="{07AD2C4A-9E73-4CDF-8362-0165CEE294D8}" destId="{1E7FDE9C-7324-46AB-8341-2237CE8BBADC}" srcOrd="0" destOrd="0" presId="urn:microsoft.com/office/officeart/2008/layout/RadialCluster"/>
    <dgm:cxn modelId="{812055FA-1CCB-46E4-A040-76186D1C0969}" type="presOf" srcId="{2335517D-D160-4FBC-942C-9A341CD7A6FD}" destId="{E51B680E-A71F-4183-9BDB-BF45D3FFA5C1}" srcOrd="0" destOrd="0" presId="urn:microsoft.com/office/officeart/2008/layout/RadialCluster"/>
    <dgm:cxn modelId="{1C0B1CE9-50C4-4C76-A367-A82434322046}" type="presOf" srcId="{A48ABF65-3AF8-4354-ACC2-75DC93367D62}" destId="{0AF2293F-A47E-4650-8818-E44411733C9E}" srcOrd="0" destOrd="0" presId="urn:microsoft.com/office/officeart/2008/layout/RadialCluster"/>
    <dgm:cxn modelId="{BE5D67A3-4CA0-47DD-9B84-B2F1975C6185}" type="presParOf" srcId="{3351D2C5-F48E-46A0-B7A0-9C7B42DC7A0D}" destId="{BECE42E3-8E8A-454A-9056-59493356AE9E}" srcOrd="0" destOrd="0" presId="urn:microsoft.com/office/officeart/2008/layout/RadialCluster"/>
    <dgm:cxn modelId="{E65A9ECA-6557-49B3-AEAE-1BF0EFE86507}" type="presParOf" srcId="{BECE42E3-8E8A-454A-9056-59493356AE9E}" destId="{1E7FDE9C-7324-46AB-8341-2237CE8BBADC}" srcOrd="0" destOrd="0" presId="urn:microsoft.com/office/officeart/2008/layout/RadialCluster"/>
    <dgm:cxn modelId="{A4AE8B74-35DD-41AB-83D8-015920323808}" type="presParOf" srcId="{BECE42E3-8E8A-454A-9056-59493356AE9E}" destId="{E51B680E-A71F-4183-9BDB-BF45D3FFA5C1}" srcOrd="1" destOrd="0" presId="urn:microsoft.com/office/officeart/2008/layout/RadialCluster"/>
    <dgm:cxn modelId="{86A31106-E02C-4C04-A1E5-E17954151CDC}" type="presParOf" srcId="{BECE42E3-8E8A-454A-9056-59493356AE9E}" destId="{B89E8DDA-DBCF-4025-8A4A-1DFDF7962117}" srcOrd="2" destOrd="0" presId="urn:microsoft.com/office/officeart/2008/layout/RadialCluster"/>
    <dgm:cxn modelId="{8E28A102-8036-426E-9A7C-5BE5986863F4}" type="presParOf" srcId="{BECE42E3-8E8A-454A-9056-59493356AE9E}" destId="{BBF29F39-6720-49E2-A096-419DD4E79A9A}" srcOrd="3" destOrd="0" presId="urn:microsoft.com/office/officeart/2008/layout/RadialCluster"/>
    <dgm:cxn modelId="{DFF3E84B-B495-4A09-8CD9-127F82346B0D}" type="presParOf" srcId="{BECE42E3-8E8A-454A-9056-59493356AE9E}" destId="{BEAC4B24-6A6D-44D4-831A-577B211389A2}" srcOrd="4" destOrd="0" presId="urn:microsoft.com/office/officeart/2008/layout/RadialCluster"/>
    <dgm:cxn modelId="{D18EB3E3-95CE-4ACE-9D47-8791204C7E88}" type="presParOf" srcId="{BECE42E3-8E8A-454A-9056-59493356AE9E}" destId="{0AF2293F-A47E-4650-8818-E44411733C9E}" srcOrd="5" destOrd="0" presId="urn:microsoft.com/office/officeart/2008/layout/RadialCluster"/>
    <dgm:cxn modelId="{DED638F9-B349-4FA6-96A7-D303121CD0A5}" type="presParOf" srcId="{BECE42E3-8E8A-454A-9056-59493356AE9E}" destId="{D1BFDC5F-43F9-4604-890B-7C8FFE9E1597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7FDE9C-7324-46AB-8341-2237CE8BBADC}">
      <dsp:nvSpPr>
        <dsp:cNvPr id="0" name=""/>
        <dsp:cNvSpPr/>
      </dsp:nvSpPr>
      <dsp:spPr>
        <a:xfrm>
          <a:off x="1438256" y="400747"/>
          <a:ext cx="1917810" cy="74790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Keep the mark center - Try to move closer</a:t>
          </a:r>
        </a:p>
      </dsp:txBody>
      <dsp:txXfrm>
        <a:off x="1474766" y="437257"/>
        <a:ext cx="1844790" cy="674883"/>
      </dsp:txXfrm>
    </dsp:sp>
    <dsp:sp modelId="{E51B680E-A71F-4183-9BDB-BF45D3FFA5C1}">
      <dsp:nvSpPr>
        <dsp:cNvPr id="0" name=""/>
        <dsp:cNvSpPr/>
      </dsp:nvSpPr>
      <dsp:spPr>
        <a:xfrm rot="5430099">
          <a:off x="2268774" y="1272673"/>
          <a:ext cx="248055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8055" y="0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9E8DDA-DBCF-4025-8A4A-1DFDF7962117}">
      <dsp:nvSpPr>
        <dsp:cNvPr id="0" name=""/>
        <dsp:cNvSpPr/>
      </dsp:nvSpPr>
      <dsp:spPr>
        <a:xfrm>
          <a:off x="2138974" y="1396696"/>
          <a:ext cx="501095" cy="50109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Moving forward</a:t>
          </a:r>
        </a:p>
      </dsp:txBody>
      <dsp:txXfrm>
        <a:off x="2163435" y="1421157"/>
        <a:ext cx="452173" cy="452173"/>
      </dsp:txXfrm>
    </dsp:sp>
    <dsp:sp modelId="{BBF29F39-6720-49E2-A096-419DD4E79A9A}">
      <dsp:nvSpPr>
        <dsp:cNvPr id="0" name=""/>
        <dsp:cNvSpPr/>
      </dsp:nvSpPr>
      <dsp:spPr>
        <a:xfrm rot="21558464">
          <a:off x="3356048" y="760075"/>
          <a:ext cx="50272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2721" y="0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AC4B24-6A6D-44D4-831A-577B211389A2}">
      <dsp:nvSpPr>
        <dsp:cNvPr id="0" name=""/>
        <dsp:cNvSpPr/>
      </dsp:nvSpPr>
      <dsp:spPr>
        <a:xfrm>
          <a:off x="3858751" y="503463"/>
          <a:ext cx="501095" cy="50109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Moving right</a:t>
          </a:r>
        </a:p>
      </dsp:txBody>
      <dsp:txXfrm>
        <a:off x="3883212" y="527924"/>
        <a:ext cx="452173" cy="452173"/>
      </dsp:txXfrm>
    </dsp:sp>
    <dsp:sp modelId="{0AF2293F-A47E-4650-8818-E44411733C9E}">
      <dsp:nvSpPr>
        <dsp:cNvPr id="0" name=""/>
        <dsp:cNvSpPr/>
      </dsp:nvSpPr>
      <dsp:spPr>
        <a:xfrm rot="10757779">
          <a:off x="820258" y="790270"/>
          <a:ext cx="61802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18021" y="0"/>
              </a:lnTo>
            </a:path>
          </a:pathLst>
        </a:custGeom>
        <a:noFill/>
        <a:ln w="254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FDC5F-43F9-4604-890B-7C8FFE9E1597}">
      <dsp:nvSpPr>
        <dsp:cNvPr id="0" name=""/>
        <dsp:cNvSpPr/>
      </dsp:nvSpPr>
      <dsp:spPr>
        <a:xfrm>
          <a:off x="319187" y="546595"/>
          <a:ext cx="501095" cy="50109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Moving left</a:t>
          </a:r>
        </a:p>
      </dsp:txBody>
      <dsp:txXfrm>
        <a:off x="343648" y="571056"/>
        <a:ext cx="452173" cy="4521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A85AC1AB8A14B648005293B6B902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E86BF-F044-4530-8B15-8819C2A74974}"/>
      </w:docPartPr>
      <w:docPartBody>
        <w:p w:rsidR="00E11758" w:rsidRDefault="00B157DA">
          <w:pPr>
            <w:pStyle w:val="BA85AC1AB8A14B648005293B6B902CD6"/>
          </w:pPr>
          <w:r>
            <w:t>[Type the title]</w:t>
          </w:r>
        </w:p>
      </w:docPartBody>
    </w:docPart>
    <w:docPart>
      <w:docPartPr>
        <w:name w:val="497C5E52C69D461D852199C8F21301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97F6B-9F41-448E-A373-C1B6DA8BC4DD}"/>
      </w:docPartPr>
      <w:docPartBody>
        <w:p w:rsidR="00E11758" w:rsidRDefault="00B157DA">
          <w:pPr>
            <w:pStyle w:val="497C5E52C69D461D852199C8F213012E"/>
          </w:pPr>
          <w:r>
            <w:t>[Type the document subtitle]</w:t>
          </w:r>
        </w:p>
      </w:docPartBody>
    </w:docPart>
    <w:docPart>
      <w:docPartPr>
        <w:name w:val="1A7997ED4F964508A9251DF05D526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35FD9-6C50-4F42-845D-6869396EC2C4}"/>
      </w:docPartPr>
      <w:docPartBody>
        <w:p w:rsidR="00E11758" w:rsidRDefault="00B157DA">
          <w:pPr>
            <w:pStyle w:val="1A7997ED4F964508A9251DF05D526B59"/>
          </w:pPr>
          <w:r>
            <w:rPr>
              <w:color w:val="2E74B5" w:themeColor="accent1" w:themeShade="BF"/>
              <w:sz w:val="24"/>
              <w:szCs w:val="24"/>
            </w:rPr>
            <w:t>[Type the author name]</w:t>
          </w:r>
        </w:p>
      </w:docPartBody>
    </w:docPart>
    <w:docPart>
      <w:docPartPr>
        <w:name w:val="D7C1E79CA6BF40D4B70621BCAC3531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EE624-7FC1-499E-AF23-1246717CE769}"/>
      </w:docPartPr>
      <w:docPartBody>
        <w:p w:rsidR="00E11758" w:rsidRDefault="00B157DA">
          <w:pPr>
            <w:pStyle w:val="D7C1E79CA6BF40D4B70621BCAC353180"/>
          </w:pPr>
          <w:r>
            <w:rPr>
              <w:color w:val="2E74B5" w:themeColor="accent1" w:themeShade="BF"/>
            </w:rPr>
            <w:t>[Pick the date]</w:t>
          </w:r>
        </w:p>
      </w:docPartBody>
    </w:docPart>
    <w:docPart>
      <w:docPartPr>
        <w:name w:val="C54ABFA14C78447785C7431A9F0C8D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D4743-EF66-4CFB-9D7C-8D7003DEB393}"/>
      </w:docPartPr>
      <w:docPartBody>
        <w:p w:rsidR="009A18D6" w:rsidRDefault="00E11758" w:rsidP="00E11758">
          <w:pPr>
            <w:pStyle w:val="C54ABFA14C78447785C7431A9F0C8D0C"/>
          </w:pPr>
          <w:r>
            <w:rPr>
              <w:color w:val="2E74B5" w:themeColor="accent1" w:themeShade="BF"/>
              <w:sz w:val="24"/>
              <w:szCs w:val="24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7DA"/>
    <w:rsid w:val="00000ADF"/>
    <w:rsid w:val="009A18D6"/>
    <w:rsid w:val="00B157DA"/>
    <w:rsid w:val="00E1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85AC1AB8A14B648005293B6B902CD6">
    <w:name w:val="BA85AC1AB8A14B648005293B6B902CD6"/>
  </w:style>
  <w:style w:type="paragraph" w:customStyle="1" w:styleId="497C5E52C69D461D852199C8F213012E">
    <w:name w:val="497C5E52C69D461D852199C8F213012E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eastAsiaTheme="minorHAnsi" w:hAnsiTheme="majorHAnsi" w:cstheme="minorHAnsi"/>
      <w:color w:val="323E4F" w:themeColor="text2" w:themeShade="BF"/>
      <w:sz w:val="28"/>
      <w:szCs w:val="28"/>
    </w:rPr>
  </w:style>
  <w:style w:type="paragraph" w:customStyle="1" w:styleId="B5E27E89E4434F50B20AC70E6D12ED43">
    <w:name w:val="B5E27E89E4434F50B20AC70E6D12ED43"/>
  </w:style>
  <w:style w:type="paragraph" w:customStyle="1" w:styleId="F1659F797E7244A582B47FDDB7B64837">
    <w:name w:val="F1659F797E7244A582B47FDDB7B64837"/>
  </w:style>
  <w:style w:type="paragraph" w:customStyle="1" w:styleId="31E0DF28271643168AB1F5B9C3AF8D1C">
    <w:name w:val="31E0DF28271643168AB1F5B9C3AF8D1C"/>
  </w:style>
  <w:style w:type="paragraph" w:customStyle="1" w:styleId="4A9BE6AA49974E9BA879E42E89709BB3">
    <w:name w:val="4A9BE6AA49974E9BA879E42E89709BB3"/>
  </w:style>
  <w:style w:type="paragraph" w:customStyle="1" w:styleId="1A7997ED4F964508A9251DF05D526B59">
    <w:name w:val="1A7997ED4F964508A9251DF05D526B59"/>
  </w:style>
  <w:style w:type="paragraph" w:customStyle="1" w:styleId="D7C1E79CA6BF40D4B70621BCAC353180">
    <w:name w:val="D7C1E79CA6BF40D4B70621BCAC353180"/>
  </w:style>
  <w:style w:type="paragraph" w:customStyle="1" w:styleId="AB622A9250AD45C787D17EF9E0793583">
    <w:name w:val="AB622A9250AD45C787D17EF9E0793583"/>
    <w:rsid w:val="00E11758"/>
  </w:style>
  <w:style w:type="paragraph" w:customStyle="1" w:styleId="C0326F470CAF4B509E067BABE90FBB9B">
    <w:name w:val="C0326F470CAF4B509E067BABE90FBB9B"/>
    <w:rsid w:val="00E11758"/>
  </w:style>
  <w:style w:type="paragraph" w:customStyle="1" w:styleId="C54ABFA14C78447785C7431A9F0C8D0C">
    <w:name w:val="C54ABFA14C78447785C7431A9F0C8D0C"/>
    <w:rsid w:val="00E11758"/>
  </w:style>
  <w:style w:type="paragraph" w:customStyle="1" w:styleId="DA296D2C60724B18BC5F68BA25D7C38D">
    <w:name w:val="DA296D2C60724B18BC5F68BA25D7C38D"/>
    <w:rsid w:val="00E11758"/>
  </w:style>
  <w:style w:type="paragraph" w:customStyle="1" w:styleId="CB28AD7B55F3406085E1003455AD30CA">
    <w:name w:val="CB28AD7B55F3406085E1003455AD30CA"/>
    <w:rsid w:val="00E11758"/>
  </w:style>
  <w:style w:type="paragraph" w:customStyle="1" w:styleId="A0CFFEA67367472ABB6FB0C714E5339E">
    <w:name w:val="A0CFFEA67367472ABB6FB0C714E5339E"/>
    <w:rsid w:val="00E11758"/>
  </w:style>
  <w:style w:type="character" w:styleId="PlaceholderText">
    <w:name w:val="Placeholder Text"/>
    <w:basedOn w:val="DefaultParagraphFont"/>
    <w:uiPriority w:val="99"/>
    <w:semiHidden/>
    <w:qFormat/>
    <w:rsid w:val="009A18D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Orie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2015-07-13T00:00:00</PublishDate>
  <Abstract>The goal of this project is to control the AR Drone 2.0 automatically by using computer application. This project is written in C# by using control library support for the drone.</Abstract>
  <CompanyAddress/>
  <CompanyPhone/>
  <CompanyFax/>
  <CompanyEmail/>
</CoverPageProperties>
</file>

<file path=customXml/item2.xml><?xml version="1.0" encoding="utf-8"?>
<templateProperties xmlns="urn:microsoft.template.properties">
  <_Version>12.0.4319</_Version>
  <_LCID>-1</_LCID>
</templateProperti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4.xml><?xml version="1.0" encoding="utf-8"?>
<templateProperties xmlns="urn:microsoft.template.properties">
  <_Version>12.0.4319</_Version>
  <_LCID>-1</_LCID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CD8BD35B-18A0-4BCE-A65E-9ACD90E08A2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CA096DD5-A3E1-4116-9B47-50C7A5573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(Oriel theme)</Template>
  <TotalTime>1124</TotalTime>
  <Pages>12</Pages>
  <Words>1320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8828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subject>Automatic navigation for AR Drone</dc:subject>
  <dc:creator>Ngoc AnHa</dc:creator>
  <cp:keywords/>
  <dc:description/>
  <cp:lastModifiedBy>Ngoc An Ha</cp:lastModifiedBy>
  <cp:revision>49</cp:revision>
  <dcterms:created xsi:type="dcterms:W3CDTF">2015-07-13T08:13:00Z</dcterms:created>
  <dcterms:modified xsi:type="dcterms:W3CDTF">2015-07-15T16:14:00Z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